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1EE2" w14:textId="77777777" w:rsidR="00781A91" w:rsidRDefault="00781A91" w:rsidP="00781A91">
      <w:pPr>
        <w:ind w:left="4680"/>
        <w:rPr>
          <w:rFonts w:ascii="Arial" w:hAnsi="Arial" w:cs="Arial"/>
          <w:bCs/>
        </w:rPr>
      </w:pPr>
    </w:p>
    <w:p w14:paraId="24D04F53" w14:textId="77777777" w:rsidR="006B73EC" w:rsidRDefault="006B73EC" w:rsidP="00F128F6">
      <w:pPr>
        <w:pStyle w:val="Sansinterligne"/>
        <w:pBdr>
          <w:bottom w:val="single" w:sz="4" w:space="1" w:color="auto"/>
        </w:pBdr>
        <w:jc w:val="center"/>
        <w:rPr>
          <w:b/>
          <w:sz w:val="28"/>
        </w:rPr>
      </w:pPr>
    </w:p>
    <w:p w14:paraId="075FA34E" w14:textId="77777777" w:rsidR="006B73EC" w:rsidRDefault="006B73EC" w:rsidP="00F128F6">
      <w:pPr>
        <w:pStyle w:val="Sansinterligne"/>
        <w:pBdr>
          <w:bottom w:val="single" w:sz="4" w:space="1" w:color="auto"/>
        </w:pBdr>
        <w:jc w:val="center"/>
        <w:rPr>
          <w:b/>
          <w:sz w:val="28"/>
        </w:rPr>
      </w:pPr>
    </w:p>
    <w:p w14:paraId="78409C37" w14:textId="5CA37F83" w:rsidR="00F128F6" w:rsidRPr="005B1EF9" w:rsidRDefault="00F128F6" w:rsidP="00F128F6">
      <w:pPr>
        <w:pStyle w:val="Sansinterligne"/>
        <w:pBdr>
          <w:bottom w:val="single" w:sz="4" w:space="1" w:color="auto"/>
        </w:pBdr>
        <w:jc w:val="center"/>
        <w:rPr>
          <w:b/>
          <w:sz w:val="28"/>
        </w:rPr>
      </w:pPr>
      <w:r>
        <w:rPr>
          <w:b/>
          <w:sz w:val="28"/>
        </w:rPr>
        <w:t xml:space="preserve">{adresse}</w:t>
      </w:r>
    </w:p>
    <w:p w14:paraId="61B5DB32" w14:textId="77777777" w:rsidR="00F128F6" w:rsidRPr="005B1EF9" w:rsidRDefault="00F128F6" w:rsidP="00F128F6">
      <w:pPr>
        <w:pStyle w:val="Sansinterligne"/>
        <w:pBdr>
          <w:bottom w:val="single" w:sz="4" w:space="1" w:color="auto"/>
        </w:pBdr>
        <w:jc w:val="center"/>
        <w:rPr>
          <w:b/>
          <w:sz w:val="28"/>
        </w:rPr>
      </w:pPr>
      <w:r>
        <w:rPr>
          <w:b/>
          <w:sz w:val="28"/>
        </w:rPr>
        <w:t xml:space="preserve">Conseil syndical du {dateCs}</w:t>
      </w:r>
    </w:p>
    <w:p w14:paraId="18A6F8B0" w14:textId="77777777" w:rsidR="00F128F6" w:rsidRPr="00B80D0E" w:rsidRDefault="00F128F6" w:rsidP="00F128F6">
      <w:pPr>
        <w:pStyle w:val="Sansinterligne"/>
        <w:jc w:val="both"/>
      </w:pPr>
    </w:p>
    <w:p w14:paraId="589F4483" w14:textId="5FA576FE" w:rsidR="00F128F6" w:rsidRPr="00B80D0E" w:rsidRDefault="00F128F6" w:rsidP="00F128F6">
      <w:pPr>
        <w:pStyle w:val="Sansinterligne"/>
        <w:jc w:val="both"/>
      </w:pPr>
      <w:r>
        <w:t xml:space="preserve">Début de CS à {heureCs} </w:t>
      </w:r>
    </w:p>
    <w:p w14:paraId="711447DA" w14:textId="77777777" w:rsidR="00F128F6" w:rsidRPr="00B80D0E" w:rsidRDefault="00F128F6" w:rsidP="00F128F6">
      <w:pPr>
        <w:pStyle w:val="Sansinterligne"/>
        <w:jc w:val="both"/>
      </w:pPr>
      <w:r>
        <w:t>En présence de : {presentsCs} pour le conseil syndical.</w:t>
      </w:r>
    </w:p>
    <w:p w14:paraId="32157679" w14:textId="77777777" w:rsidR="00F128F6" w:rsidRPr="00B80D0E" w:rsidRDefault="00F128F6" w:rsidP="00F128F6">
      <w:pPr>
        <w:pStyle w:val="Sansinterligne"/>
        <w:jc w:val="both"/>
      </w:pPr>
      <w:r>
        <w:t>{equipeSyndic} pour le syndic</w:t>
      </w:r>
    </w:p>
    <w:p w14:paraId="7C6ED898" w14:textId="65CCCB4D" w:rsidR="00F128F6" w:rsidRDefault="00F128F6" w:rsidP="00F128F6">
      <w:pPr>
        <w:pStyle w:val="Sansinterligne"/>
        <w:jc w:val="both"/>
      </w:pPr>
    </w:p>
    <w:p w14:paraId="2A3B6B02" w14:textId="77777777" w:rsidR="00A11796" w:rsidRPr="00B242AD" w:rsidRDefault="00A11796" w:rsidP="00A11796">
      <w:pPr>
        <w:pStyle w:val="Sansinterligne"/>
        <w:pBdr>
          <w:bottom w:val="single" w:sz="4" w:space="1" w:color="auto"/>
        </w:pBdr>
        <w:jc w:val="both"/>
        <w:rPr>
          <w:b/>
          <w:sz w:val="28"/>
        </w:rPr>
      </w:pPr>
      <w:r>
        <w:rPr>
          <w:b/>
          <w:sz w:val="28"/>
        </w:rPr>
        <w:t>Date de l’AG</w:t>
      </w:r>
    </w:p>
    <w:p w14:paraId="4484E8CB" w14:textId="77777777" w:rsidR="00A11796" w:rsidRPr="00B80D0E" w:rsidRDefault="00A11796" w:rsidP="00A11796">
      <w:pPr>
        <w:pStyle w:val="Sansinterligne"/>
        <w:jc w:val="both"/>
      </w:pPr>
    </w:p>
    <w:p w14:paraId="39E38F02" w14:textId="369945DE" w:rsidR="00A11796" w:rsidRDefault="00A11796" w:rsidP="00A11796">
      <w:pPr>
        <w:pStyle w:val="Sansinterligne"/>
        <w:jc w:val="both"/>
      </w:pPr>
      <w:r>
        <w:t xml:space="preserve">L’assemblée générale est fixée au : {dateAg} à {heureAg}</w:t>
      </w:r>
    </w:p>
    <w:p w14:paraId="2A617AA9" w14:textId="58F0E8D6" w:rsidR="00A11796" w:rsidRDefault="00A11796" w:rsidP="00A11796">
      <w:pPr>
        <w:pStyle w:val="Sansinterligne"/>
        <w:jc w:val="both"/>
      </w:pPr>
      <w:r>
        <w:t xml:space="preserve">L’AG de tiendra à l’adresse suivante : {lieuAg}</w:t>
      </w:r>
    </w:p>
    <w:p w14:paraId="2D214963" w14:textId="24918423" w:rsidR="00A11796" w:rsidRPr="00B80D0E" w:rsidRDefault="00A11796" w:rsidP="00A11796">
      <w:pPr>
        <w:pStyle w:val="Sansinterligne"/>
        <w:jc w:val="both"/>
      </w:pPr>
      <w:r>
        <w:t>Elle se tiendra en {modeAg}</w:t>
      </w:r>
    </w:p>
    <w:p w14:paraId="69F222B4" w14:textId="77777777" w:rsidR="00A11796" w:rsidRDefault="00A11796" w:rsidP="00A11796">
      <w:pPr>
        <w:pStyle w:val="Sansinterligne"/>
        <w:jc w:val="both"/>
      </w:pPr>
    </w:p>
    <w:p w14:paraId="092A5193" w14:textId="77777777" w:rsidR="00A11796" w:rsidRDefault="00A11796" w:rsidP="00A11796">
      <w:pPr>
        <w:pStyle w:val="Sansinterligne"/>
        <w:jc w:val="both"/>
      </w:pPr>
      <w:r>
        <w:t>REAL 31 diffusera la date de l’AG à l’ensemble des copropriétaires disposant d’un mail.</w:t>
      </w:r>
    </w:p>
    <w:p w14:paraId="37882362" w14:textId="77777777" w:rsidR="00A11796" w:rsidRPr="00B80D0E" w:rsidRDefault="00A11796" w:rsidP="00A11796">
      <w:pPr>
        <w:pStyle w:val="Sansinterligne"/>
        <w:jc w:val="both"/>
      </w:pPr>
      <w:r>
        <w:t xml:space="preserve">Les copropriétaires pourront ajouter des points à l’ordre du jour jusqu’au : {dateLimitePoints}</w:t>
      </w:r>
    </w:p>
    <w:p w14:paraId="7CC23C2B" w14:textId="77777777" w:rsidR="00A11796" w:rsidRDefault="00A11796" w:rsidP="00A11796">
      <w:pPr>
        <w:pStyle w:val="Sansinterligne"/>
        <w:jc w:val="both"/>
      </w:pPr>
    </w:p>
    <w:p w14:paraId="428B2818" w14:textId="77777777" w:rsidR="00A11796" w:rsidRDefault="00A11796" w:rsidP="00A11796">
      <w:pPr>
        <w:pStyle w:val="Sansinterligne"/>
        <w:jc w:val="both"/>
      </w:pPr>
      <w:r>
        <w:t xml:space="preserve">La convocation sera mise sous pli le : {dateMiseSousPli}</w:t>
      </w:r>
    </w:p>
    <w:p w14:paraId="7CA03C6F" w14:textId="77777777" w:rsidR="00A11796" w:rsidRPr="00B80D0E" w:rsidRDefault="00A11796" w:rsidP="00F128F6">
      <w:pPr>
        <w:pStyle w:val="Sansinterligne"/>
        <w:jc w:val="both"/>
      </w:pPr>
    </w:p>
    <w:p w14:paraId="43783ADA" w14:textId="77777777" w:rsidR="00F128F6" w:rsidRPr="00B80D0E" w:rsidRDefault="00F128F6" w:rsidP="00F128F6">
      <w:pPr>
        <w:pStyle w:val="Sansinterligne"/>
        <w:jc w:val="both"/>
      </w:pPr>
    </w:p>
    <w:p w14:paraId="76768BF1" w14:textId="77777777" w:rsidR="00F128F6" w:rsidRPr="00B242AD" w:rsidRDefault="00F128F6" w:rsidP="00F128F6">
      <w:pPr>
        <w:pStyle w:val="Sansinterligne"/>
        <w:pBdr>
          <w:bottom w:val="single" w:sz="4" w:space="1" w:color="auto"/>
        </w:pBdr>
        <w:jc w:val="both"/>
        <w:rPr>
          <w:b/>
          <w:sz w:val="28"/>
        </w:rPr>
      </w:pPr>
      <w:r>
        <w:rPr>
          <w:b/>
          <w:sz w:val="28"/>
        </w:rPr>
        <w:t>Vérification des comptes</w:t>
      </w:r>
    </w:p>
    <w:p w14:paraId="3CE39915" w14:textId="77777777" w:rsidR="00F128F6" w:rsidRPr="00B80D0E" w:rsidRDefault="00F128F6" w:rsidP="00F128F6">
      <w:pPr>
        <w:pStyle w:val="Sansinterligne"/>
        <w:jc w:val="both"/>
      </w:pPr>
    </w:p>
    <w:p w14:paraId="02749047" w14:textId="77777777" w:rsidR="00F128F6" w:rsidRPr="00B80D0E" w:rsidRDefault="00F128F6" w:rsidP="00F128F6">
      <w:pPr>
        <w:pStyle w:val="Sansinterligne"/>
        <w:jc w:val="both"/>
        <w:rPr>
          <w:b/>
          <w:u w:val="single"/>
        </w:rPr>
      </w:pPr>
      <w:r>
        <w:rPr>
          <w:b/>
          <w:u w:val="single"/>
        </w:rPr>
        <w:t>Dépenses courantes</w:t>
      </w:r>
      <w:r>
        <w:rPr>
          <w:b/>
        </w:rPr>
        <w:t> :</w:t>
      </w:r>
      <w:r>
        <w:rPr>
          <w:b/>
          <w:u w:val="single"/>
        </w:rPr>
        <w:t xml:space="preserve"> </w:t>
      </w:r>
    </w:p>
    <w:p w14:paraId="4CCF9882" w14:textId="77777777" w:rsidR="00F128F6" w:rsidRPr="00B80D0E" w:rsidRDefault="00F128F6" w:rsidP="00F128F6">
      <w:pPr>
        <w:pStyle w:val="Sansinterligne"/>
        <w:jc w:val="both"/>
      </w:pPr>
      <w:r>
        <w:t>Les dépenses de l’année s’élèvent à : {depenses}</w:t>
      </w:r>
    </w:p>
    <w:p w14:paraId="531A8D38" w14:textId="77777777" w:rsidR="00F128F6" w:rsidRPr="00B80D0E" w:rsidRDefault="00F128F6" w:rsidP="00F128F6">
      <w:pPr>
        <w:pStyle w:val="Sansinterligne"/>
        <w:jc w:val="both"/>
      </w:pPr>
      <w:r>
        <w:t xml:space="preserve">Le budget de l’année s’élevant à {budget}, cela représente {ecartLibelle} : {ecart}</w:t>
      </w:r>
    </w:p>
    <w:p w14:paraId="3CA86D98" w14:textId="77777777" w:rsidR="00F128F6" w:rsidRPr="00B80D0E" w:rsidRDefault="00F128F6" w:rsidP="00F128F6">
      <w:pPr>
        <w:pStyle w:val="Sansinterligne"/>
        <w:jc w:val="both"/>
      </w:pPr>
    </w:p>
    <w:p w14:paraId="2481284D" w14:textId="77777777" w:rsidR="00F128F6" w:rsidRPr="00B80D0E" w:rsidRDefault="00F128F6" w:rsidP="00F128F6">
      <w:pPr>
        <w:pStyle w:val="Sansinterligne"/>
        <w:jc w:val="both"/>
      </w:pPr>
      <w:r>
        <w:rPr>
          <w:b/>
        </w:rPr>
        <w:t xml:space="preserve">A noter sur les dépenses de l’année :</w:t>
      </w:r>
      <w:r>
        <w:t xml:space="preserve"> </w:t>
      </w:r>
    </w:p>
    <w:p w14:paraId="09F3E1C6" w14:textId="77777777" w:rsidR="00F128F6" w:rsidRPr="00B80D0E" w:rsidRDefault="00F128F6" w:rsidP="00F128F6">
      <w:pPr>
        <w:pStyle w:val="Sansinterligne"/>
        <w:jc w:val="both"/>
      </w:pPr>
    </w:p>
    <w:p w14:paraId="6C292D90" w14:textId="5E3EBF9A" w:rsidR="00F128F6" w:rsidRPr="00B80D0E" w:rsidRDefault="00F128F6" w:rsidP="00F128F6">
      <w:pPr>
        <w:pStyle w:val="Sansinterligne"/>
        <w:jc w:val="both"/>
        <w:rPr>
          <w:b/>
          <w:u w:val="single"/>
        </w:rPr>
      </w:pPr>
      <w:r>
        <w:rPr>
          <w:b/>
          <w:u w:val="single"/>
        </w:rPr>
        <w:t xml:space="preserve">Dépenses travaux ou études votées en AG</w:t>
      </w:r>
      <w:r>
        <w:rPr>
          <w:b/>
        </w:rPr>
        <w:t>:</w:t>
      </w:r>
      <w:r>
        <w:rPr>
          <w:b/>
          <w:u w:val="single"/>
        </w:rPr>
        <w:t xml:space="preserve"> </w:t>
      </w:r>
    </w:p>
    <w:p>
      <w:r>
        <w:t>{#travaux}</w:t>
      </w:r>
    </w:p>
    <w:p w14:paraId="4EA066BB" w14:textId="7B87F05B" w:rsidR="00F308A9" w:rsidRDefault="00F308A9" w:rsidP="00F128F6">
      <w:pPr>
        <w:pStyle w:val="Sansinterligne"/>
        <w:jc w:val="both"/>
      </w:pPr>
      <w:r>
        <w:t>Travaux :</w:t>
      </w:r>
      <w:r>
        <w:t xml:space="preserve"> {libelle}</w:t>
      </w:r>
    </w:p>
    <w:p w14:paraId="02C5D5D7" w14:textId="0401A841" w:rsidR="00F128F6" w:rsidRPr="00B80D0E" w:rsidRDefault="00F308A9" w:rsidP="00F128F6">
      <w:pPr>
        <w:pStyle w:val="Sansinterligne"/>
        <w:jc w:val="both"/>
      </w:pPr>
      <w:r>
        <w:t xml:space="preserve">Budget voté : </w:t>
      </w:r>
      <w:r>
        <w:t xml:space="preserve"> {budgetVote}</w:t>
      </w:r>
    </w:p>
    <w:p w14:paraId="7AA95B90" w14:textId="1B793AE8" w:rsidR="00F128F6" w:rsidRDefault="00F308A9" w:rsidP="00F128F6">
      <w:pPr>
        <w:pStyle w:val="Sansinterligne"/>
        <w:jc w:val="both"/>
      </w:pPr>
      <w:r>
        <w:t xml:space="preserve">Dépenses constatées : </w:t>
      </w:r>
      <w:r>
        <w:t xml:space="preserve"> {depenses}</w:t>
      </w:r>
    </w:p>
    <w:p w14:paraId="1E3E8FC9" w14:textId="77777777" w:rsidR="00023787" w:rsidRDefault="00023787" w:rsidP="00F128F6">
      <w:pPr>
        <w:pStyle w:val="Sansinterligne"/>
        <w:jc w:val="both"/>
      </w:pPr>
    </w:p>
    <w:p w14:paraId="1E3E8FC9" w14:textId="77777777" w:rsidR="00023787" w:rsidRDefault="00023787" w:rsidP="00F128F6">
      <w:pPr>
        <w:pStyle w:val="Sansinterligne"/>
        <w:jc w:val="both"/>
      </w:pPr>
      <w:r>
        <w:t>Nous clôturons les travaux ? </w:t>
      </w:r>
    </w:p>
    <w:p>
      <w:r>
        <w:t>{/travaux}</w:t>
      </w:r>
    </w:p>
    <w:p w14:paraId="1E3E8FC9" w14:textId="77777777" w:rsidR="00023787" w:rsidRDefault="00023787" w:rsidP="00F128F6">
      <w:pPr>
        <w:pStyle w:val="Sansinterligne"/>
        <w:jc w:val="both"/>
      </w:pPr>
    </w:p>
    <w:p w14:paraId="75FB5A40" w14:textId="586BFB28" w:rsidR="00023787" w:rsidRPr="00023787" w:rsidRDefault="00777F43" w:rsidP="00F128F6">
      <w:pPr>
        <w:pStyle w:val="Sansinterligne"/>
        <w:jc w:val="both"/>
        <w:rPr>
          <w:i/>
          <w:iCs/>
        </w:rPr>
      </w:pPr>
      <w:r>
        <w:rPr>
          <w:i/>
          <w:iCs/>
        </w:rPr>
        <w:t>Vérification interne : La liste des budgets ouverts est-elle cohérente avec les comptes de classe 102 figurant en compta ?</w:t>
      </w:r>
    </w:p>
    <w:p w14:paraId="03A18F11" w14:textId="77777777" w:rsidR="00F875CC" w:rsidRDefault="00F875CC" w:rsidP="00F128F6">
      <w:pPr>
        <w:pStyle w:val="Sansinterligne"/>
        <w:jc w:val="both"/>
      </w:pPr>
    </w:p>
    <w:p w14:paraId="03A70BA8" w14:textId="4F61F13C" w:rsidR="00F875CC" w:rsidRPr="00F875CC" w:rsidRDefault="00F875CC" w:rsidP="00F128F6">
      <w:pPr>
        <w:pStyle w:val="Sansinterligne"/>
        <w:jc w:val="both"/>
        <w:rPr>
          <w:b/>
          <w:u w:val="single"/>
        </w:rPr>
      </w:pPr>
      <w:r>
        <w:rPr>
          <w:b/>
          <w:u w:val="single"/>
        </w:rPr>
        <w:t>Nouvel extranet REAL 31 :</w:t>
      </w:r>
    </w:p>
    <w:p w14:paraId="70256264" w14:textId="31D9D426" w:rsidR="00F875CC" w:rsidRDefault="00F875CC" w:rsidP="00F128F6">
      <w:pPr>
        <w:pStyle w:val="Sansinterligne"/>
        <w:jc w:val="both"/>
      </w:pPr>
      <w:r>
        <w:t>Un point est fait en séance sur l’extranet REAL 31 et sur le menu pour vérifier les factures</w:t>
      </w:r>
    </w:p>
    <w:p w14:paraId="4E6F33E5" w14:textId="77777777" w:rsidR="00F875CC" w:rsidRDefault="00F875CC" w:rsidP="00F128F6">
      <w:pPr>
        <w:pStyle w:val="Sansinterligne"/>
        <w:jc w:val="both"/>
      </w:pPr>
    </w:p>
    <w:p w14:paraId="37F2DE49" w14:textId="4209BFCF" w:rsidR="00F875CC" w:rsidRPr="00F875CC" w:rsidRDefault="00F875CC" w:rsidP="00F128F6">
      <w:pPr>
        <w:pStyle w:val="Sansinterligne"/>
        <w:jc w:val="both"/>
        <w:rPr>
          <w:i/>
          <w:iCs/>
        </w:rPr>
      </w:pPr>
      <w:r>
        <w:rPr>
          <w:i/>
          <w:iCs/>
        </w:rPr>
        <w:t xml:space="preserve">Vérification interne : Est-ce que la photo de l’immeuble apparait bien sur l’extranet ? </w:t>
      </w:r>
    </w:p>
    <w:p w14:paraId="50DECEBA" w14:textId="77777777" w:rsidR="00F308A9" w:rsidRPr="00B80D0E" w:rsidRDefault="00F308A9" w:rsidP="00F128F6">
      <w:pPr>
        <w:pStyle w:val="Sansinterligne"/>
        <w:jc w:val="both"/>
      </w:pPr>
    </w:p>
    <w:p w14:paraId="4E2AA7F0" w14:textId="77777777" w:rsidR="00F128F6" w:rsidRPr="00B80D0E" w:rsidRDefault="00F128F6" w:rsidP="00F128F6">
      <w:pPr>
        <w:pStyle w:val="Sansinterligne"/>
        <w:jc w:val="both"/>
        <w:rPr>
          <w:b/>
        </w:rPr>
      </w:pPr>
      <w:r>
        <w:rPr>
          <w:b/>
          <w:u w:val="single"/>
        </w:rPr>
        <w:t>Copropriétaire(s) débiteur(s)</w:t>
      </w:r>
      <w:r>
        <w:rPr>
          <w:b/>
        </w:rPr>
        <w:t xml:space="preserve"> : </w:t>
      </w:r>
      <w:r>
        <w:t xml:space="preserve"> {debiteurs}</w:t>
      </w:r>
    </w:p>
    <w:p w14:paraId="55798012" w14:textId="77777777" w:rsidR="00F128F6" w:rsidRPr="00B80D0E" w:rsidRDefault="00F128F6" w:rsidP="00F128F6">
      <w:pPr>
        <w:pStyle w:val="Sansinterligne"/>
        <w:jc w:val="both"/>
      </w:pPr>
    </w:p>
    <w:p w14:paraId="3133233C" w14:textId="77777777" w:rsidR="00F128F6" w:rsidRPr="00B80D0E" w:rsidRDefault="00F128F6" w:rsidP="00F128F6">
      <w:pPr>
        <w:pStyle w:val="Sansinterligne"/>
        <w:jc w:val="both"/>
      </w:pPr>
      <w:r>
        <w:rPr>
          <w:b/>
          <w:u w:val="single"/>
        </w:rPr>
        <w:t>Compteur d’eau</w:t>
      </w:r>
      <w:r>
        <w:rPr>
          <w:b/>
        </w:rPr>
        <w:t> :</w:t>
      </w:r>
      <w:r>
        <w:t xml:space="preserve"> </w:t>
      </w:r>
    </w:p>
    <w:p w14:paraId="11DB6F78" w14:textId="77777777" w:rsidR="00F128F6" w:rsidRPr="00B80D0E" w:rsidRDefault="00F128F6" w:rsidP="00F128F6">
      <w:pPr>
        <w:pStyle w:val="Sansinterligne"/>
        <w:jc w:val="both"/>
      </w:pPr>
      <w:r>
        <w:t>REAL 31 n’a pas pu obtenir les relevés de compteurs d’eau de :</w:t>
      </w:r>
    </w:p>
    <w:p w14:paraId="2A500AB0" w14:textId="77777777" w:rsidR="00F128F6" w:rsidRDefault="00F128F6" w:rsidP="00F128F6">
      <w:pPr>
        <w:pStyle w:val="Sansinterligne"/>
        <w:jc w:val="both"/>
      </w:pPr>
      <w:r>
        <w:t>REAL 31 a obtenu tous les compteurs d’eau. RAS</w:t>
      </w:r>
    </w:p>
    <w:p w14:paraId="38E50A55" w14:textId="77777777" w:rsidR="007826FE" w:rsidRDefault="007826FE" w:rsidP="00F128F6">
      <w:pPr>
        <w:pStyle w:val="Sansinterligne"/>
        <w:jc w:val="both"/>
      </w:pPr>
    </w:p>
    <w:p w14:paraId="7AF450BE" w14:textId="74B24470" w:rsidR="007826FE" w:rsidRPr="007826FE" w:rsidRDefault="007826FE" w:rsidP="00F128F6">
      <w:pPr>
        <w:pStyle w:val="Sansinterligne"/>
        <w:jc w:val="both"/>
        <w:rPr>
          <w:b/>
          <w:u w:val="single"/>
        </w:rPr>
      </w:pPr>
      <w:r>
        <w:rPr>
          <w:b/>
          <w:u w:val="single"/>
        </w:rPr>
        <w:lastRenderedPageBreak/>
        <w:t xml:space="preserve">Répartiteurs de frais de chauffage : </w:t>
      </w:r>
    </w:p>
    <w:p w14:paraId="6AD53800" w14:textId="21BBB575" w:rsidR="007826FE" w:rsidRPr="00B80D0E" w:rsidRDefault="007826FE" w:rsidP="007826FE">
      <w:pPr>
        <w:pStyle w:val="Sansinterligne"/>
        <w:jc w:val="both"/>
      </w:pPr>
      <w:r>
        <w:t xml:space="preserve">REAL 31 n’a pas pu obtenir les relevés de répartiteurs de frais de chaleur de :</w:t>
      </w:r>
    </w:p>
    <w:p w14:paraId="10D24001" w14:textId="57915547" w:rsidR="007826FE" w:rsidRDefault="007826FE" w:rsidP="007826FE">
      <w:pPr>
        <w:pStyle w:val="Sansinterligne"/>
        <w:jc w:val="both"/>
      </w:pPr>
      <w:r>
        <w:t xml:space="preserve">REAL 31 a obtenu tous les relevés de répartiteurs de frais de chaleur. RAS</w:t>
      </w:r>
    </w:p>
    <w:p w14:paraId="5BB6CF56" w14:textId="77777777" w:rsidR="00F128F6" w:rsidRDefault="00F128F6" w:rsidP="00F128F6">
      <w:pPr>
        <w:pStyle w:val="Sansinterligne"/>
        <w:jc w:val="both"/>
      </w:pPr>
    </w:p>
    <w:p w14:paraId="0F3D0870" w14:textId="77777777" w:rsidR="00F128F6" w:rsidRPr="000A2937" w:rsidRDefault="00F128F6" w:rsidP="00F128F6">
      <w:pPr>
        <w:pStyle w:val="Sansinterligne"/>
        <w:jc w:val="both"/>
        <w:rPr>
          <w:b/>
          <w:u w:val="single"/>
        </w:rPr>
      </w:pPr>
      <w:r>
        <w:rPr>
          <w:b/>
          <w:u w:val="single"/>
        </w:rPr>
        <w:t>Fonds travaux</w:t>
      </w:r>
      <w:r>
        <w:rPr>
          <w:b/>
        </w:rPr>
        <w:t> :</w:t>
      </w:r>
    </w:p>
    <w:p w14:paraId="33795D45" w14:textId="295C83F7" w:rsidR="00F128F6" w:rsidRDefault="00F128F6" w:rsidP="00F128F6">
      <w:pPr>
        <w:pStyle w:val="Sansinterligne"/>
        <w:jc w:val="both"/>
      </w:pPr>
      <w:r>
        <w:t xml:space="preserve">Montant du fonds travaux à la fin de l’exercice : </w:t>
      </w:r>
      <w:r>
        <w:t xml:space="preserve"> {fondsTravaux}</w:t>
      </w:r>
    </w:p>
    <w:p w14:paraId="5D3F52A0" w14:textId="3F232A59" w:rsidR="007F1DDF" w:rsidRDefault="007F1DDF" w:rsidP="00F128F6">
      <w:pPr>
        <w:pStyle w:val="Sansinterligne"/>
        <w:jc w:val="both"/>
      </w:pPr>
      <w:r>
        <w:t>Montant des intérêts générés par le livret sur l’exercice {exercicePrecedent}</w:t>
      </w:r>
      <w:r>
        <w:t xml:space="preserve"> {interetsLivret}</w:t>
      </w:r>
    </w:p>
    <w:p w14:paraId="4B1F25E9" w14:textId="77777777" w:rsidR="00F128F6" w:rsidRDefault="00F128F6" w:rsidP="00F128F6">
      <w:pPr>
        <w:pStyle w:val="Sansinterligne"/>
        <w:jc w:val="both"/>
      </w:pPr>
    </w:p>
    <w:p w14:paraId="04FE2DC5" w14:textId="77777777" w:rsidR="00F128F6" w:rsidRDefault="00F128F6" w:rsidP="00F128F6">
      <w:pPr>
        <w:pStyle w:val="Sansinterligne"/>
        <w:jc w:val="both"/>
        <w:rPr>
          <w:i/>
        </w:rPr>
      </w:pPr>
      <w:r>
        <w:rPr>
          <w:i/>
        </w:rPr>
        <w:t xml:space="preserve">Vérification interne : </w:t>
      </w:r>
    </w:p>
    <w:p w14:paraId="5E2C35ED" w14:textId="77777777" w:rsidR="00F128F6" w:rsidRPr="00B80D0E" w:rsidRDefault="00F128F6" w:rsidP="00F128F6">
      <w:pPr>
        <w:pStyle w:val="Sansinterligne"/>
        <w:jc w:val="both"/>
      </w:pPr>
    </w:p>
    <w:p w14:paraId="611D9D70" w14:textId="77777777" w:rsidR="00F128F6" w:rsidRPr="00B242AD" w:rsidRDefault="00F128F6" w:rsidP="00F128F6">
      <w:pPr>
        <w:pStyle w:val="Sansinterligne"/>
        <w:pBdr>
          <w:bottom w:val="single" w:sz="4" w:space="1" w:color="auto"/>
        </w:pBdr>
        <w:jc w:val="both"/>
        <w:rPr>
          <w:b/>
          <w:sz w:val="28"/>
        </w:rPr>
      </w:pPr>
      <w:r>
        <w:rPr>
          <w:b/>
          <w:sz w:val="28"/>
        </w:rPr>
        <w:t>Gestion courante</w:t>
      </w:r>
    </w:p>
    <w:p w14:paraId="482DB172" w14:textId="77777777" w:rsidR="00F128F6" w:rsidRPr="00B80D0E" w:rsidRDefault="00F128F6" w:rsidP="00F128F6">
      <w:pPr>
        <w:pStyle w:val="Sansinterligne"/>
        <w:jc w:val="both"/>
        <w:rPr>
          <w:b/>
          <w:u w:val="single"/>
        </w:rPr>
      </w:pPr>
    </w:p>
    <w:p w14:paraId="1BFD4180" w14:textId="77777777" w:rsidR="00F128F6" w:rsidRPr="00B80D0E" w:rsidRDefault="00F128F6" w:rsidP="00F128F6">
      <w:pPr>
        <w:pStyle w:val="Sansinterligne"/>
        <w:jc w:val="both"/>
      </w:pPr>
      <w:r>
        <w:rPr>
          <w:b/>
          <w:u w:val="single"/>
        </w:rPr>
        <w:t>Dossier sinistres en cours</w:t>
      </w:r>
      <w:r>
        <w:rPr>
          <w:b/>
        </w:rPr>
        <w:t> :</w:t>
      </w:r>
    </w:p>
    <w:p w14:paraId="5DC6923B" w14:textId="77777777" w:rsidR="00F128F6" w:rsidRPr="00B80D0E" w:rsidRDefault="00F128F6" w:rsidP="00F128F6">
      <w:pPr>
        <w:pStyle w:val="Sansinterligne"/>
        <w:jc w:val="both"/>
      </w:pPr>
    </w:p>
    <w:p w14:paraId="47FDA212" w14:textId="683F73F0" w:rsidR="00A11796" w:rsidRDefault="00A11796" w:rsidP="00F128F6">
      <w:pPr>
        <w:pStyle w:val="Sansinterligne"/>
        <w:jc w:val="both"/>
      </w:pPr>
    </w:p>
    <w:p w14:paraId="654FB180" w14:textId="77777777" w:rsidR="00A11796" w:rsidRPr="00B80D0E" w:rsidRDefault="00A11796" w:rsidP="00F128F6">
      <w:pPr>
        <w:pStyle w:val="Sansinterligne"/>
        <w:jc w:val="both"/>
      </w:pPr>
    </w:p>
    <w:p w14:paraId="2E24658A" w14:textId="77777777" w:rsidR="00F128F6" w:rsidRPr="00B80D0E" w:rsidRDefault="00F128F6" w:rsidP="00F128F6">
      <w:pPr>
        <w:pStyle w:val="Sansinterligne"/>
        <w:jc w:val="both"/>
      </w:pPr>
      <w:r>
        <w:rPr>
          <w:b/>
          <w:u w:val="single"/>
        </w:rPr>
        <w:t xml:space="preserve">Dossier procédure (charges et autres) en cours ou à lancer</w:t>
      </w:r>
      <w:r>
        <w:rPr>
          <w:b/>
        </w:rPr>
        <w:t> :</w:t>
      </w:r>
      <w:r>
        <w:t xml:space="preserve"> {debiteursProcedure}</w:t>
      </w:r>
    </w:p>
    <w:p w14:paraId="17177684" w14:textId="3D596A3F" w:rsidR="00F128F6" w:rsidRDefault="00F128F6" w:rsidP="00F128F6">
      <w:pPr>
        <w:pStyle w:val="Sansinterligne"/>
        <w:jc w:val="both"/>
      </w:pPr>
    </w:p>
    <w:p w14:paraId="2A4DB832" w14:textId="77777777" w:rsidR="00A11796" w:rsidRDefault="00A11796" w:rsidP="00F128F6">
      <w:pPr>
        <w:pStyle w:val="Sansinterligne"/>
        <w:jc w:val="both"/>
      </w:pPr>
    </w:p>
    <w:p w14:paraId="5CB2C7D1" w14:textId="77777777" w:rsidR="00A11796" w:rsidRDefault="00A11796" w:rsidP="00F128F6">
      <w:pPr>
        <w:pStyle w:val="Sansinterligne"/>
        <w:jc w:val="both"/>
      </w:pPr>
    </w:p>
    <w:p w14:paraId="192BEC53" w14:textId="23A06339" w:rsidR="00A11796" w:rsidRPr="00B80D0E" w:rsidRDefault="00A11796" w:rsidP="00A11796">
      <w:pPr>
        <w:pStyle w:val="Sansinterligne"/>
        <w:jc w:val="both"/>
      </w:pPr>
      <w:r>
        <w:rPr>
          <w:b/>
          <w:u w:val="single"/>
        </w:rPr>
        <w:t>Autres dossiers de gestion courante</w:t>
      </w:r>
      <w:r>
        <w:rPr>
          <w:b/>
        </w:rPr>
        <w:t> :</w:t>
      </w:r>
    </w:p>
    <w:p w14:paraId="7A2A723A" w14:textId="799D1A90" w:rsidR="00F128F6" w:rsidRDefault="00F128F6" w:rsidP="00F128F6">
      <w:pPr>
        <w:pStyle w:val="Sansinterligne"/>
        <w:jc w:val="both"/>
      </w:pPr>
    </w:p>
    <w:p w14:paraId="357D79EE" w14:textId="3BD76927" w:rsidR="00501260" w:rsidRPr="00501260" w:rsidRDefault="00501260" w:rsidP="00501260">
      <w:pPr>
        <w:pStyle w:val="Sansinterligne"/>
        <w:jc w:val="both"/>
        <w:rPr>
          <w:i/>
          <w:iCs/>
        </w:rPr>
      </w:pPr>
      <w:r>
        <w:rPr>
          <w:i/>
          <w:iCs/>
        </w:rPr>
        <w:t xml:space="preserve">Vérification interne : Est-ce que tous les dossiers F9 de travaux sont à jour ? Toutes facturations ont été faites ? </w:t>
      </w:r>
    </w:p>
    <w:p w14:paraId="1B10FB21" w14:textId="68E52FAA" w:rsidR="00A11796" w:rsidRDefault="00A11796" w:rsidP="00F128F6">
      <w:pPr>
        <w:pStyle w:val="Sansinterligne"/>
        <w:jc w:val="both"/>
      </w:pPr>
    </w:p>
    <w:p w14:paraId="4A54E261" w14:textId="77777777" w:rsidR="00501260" w:rsidRDefault="00501260" w:rsidP="00F128F6">
      <w:pPr>
        <w:pStyle w:val="Sansinterligne"/>
        <w:jc w:val="both"/>
      </w:pPr>
    </w:p>
    <w:p w14:paraId="3B628684" w14:textId="6C04ECDA" w:rsidR="00006AEE" w:rsidRPr="00006AEE" w:rsidRDefault="00006AEE" w:rsidP="00F128F6">
      <w:pPr>
        <w:pStyle w:val="Sansinterligne"/>
        <w:jc w:val="both"/>
        <w:rPr>
          <w:b/>
          <w:u w:val="single"/>
        </w:rPr>
      </w:pPr>
      <w:r>
        <w:rPr>
          <w:b/>
          <w:u w:val="single"/>
        </w:rPr>
        <w:t>Point sur le contrat de gaz :</w:t>
      </w:r>
    </w:p>
    <w:p w14:paraId="13FF4AC7" w14:textId="47B1B73C" w:rsidR="00006AEE" w:rsidRDefault="00501260" w:rsidP="00F128F6">
      <w:pPr>
        <w:pStyle w:val="Sansinterligne"/>
        <w:jc w:val="both"/>
      </w:pPr>
      <w:r>
        <w:t>Date d’effet du contrat actuel :</w:t>
      </w:r>
      <w:r>
        <w:t xml:space="preserve"> {gazDebut}</w:t>
      </w:r>
    </w:p>
    <w:p w14:paraId="39D84F69" w14:textId="0F7251B7" w:rsidR="00501260" w:rsidRDefault="00501260" w:rsidP="00F128F6">
      <w:pPr>
        <w:pStyle w:val="Sansinterligne"/>
        <w:jc w:val="both"/>
      </w:pPr>
      <w:r>
        <w:t xml:space="preserve">Date de fin de contrat actuel : </w:t>
      </w:r>
      <w:r>
        <w:t xml:space="preserve"> {gazFin}</w:t>
      </w:r>
    </w:p>
    <w:p w14:paraId="635A9FC2" w14:textId="47C8BD63" w:rsidR="00501260" w:rsidRDefault="00501260" w:rsidP="00F128F6">
      <w:pPr>
        <w:pStyle w:val="Sansinterligne"/>
        <w:jc w:val="both"/>
      </w:pPr>
      <w:r>
        <w:t>Prix de la molécule : {gazPrix} €/MWH</w:t>
      </w:r>
    </w:p>
    <w:p w14:paraId="37EB871A" w14:textId="61AAB5AD" w:rsidR="00006AEE" w:rsidRDefault="00006AEE" w:rsidP="00F128F6">
      <w:pPr>
        <w:pStyle w:val="Sansinterligne"/>
        <w:jc w:val="both"/>
      </w:pPr>
    </w:p>
    <w:p w14:paraId="6D08A7C1" w14:textId="51B28E4A" w:rsidR="00006AEE" w:rsidRPr="00006AEE" w:rsidRDefault="00006AEE" w:rsidP="00F128F6">
      <w:pPr>
        <w:pStyle w:val="Sansinterligne"/>
        <w:jc w:val="both"/>
        <w:rPr>
          <w:b/>
          <w:u w:val="single"/>
        </w:rPr>
      </w:pPr>
      <w:r>
        <w:rPr>
          <w:b/>
          <w:u w:val="single"/>
        </w:rPr>
        <w:t>Point sur le contrat d’électricité :</w:t>
      </w:r>
    </w:p>
    <w:p w14:paraId="10C41AAF" w14:textId="77777777" w:rsidR="00501260" w:rsidRDefault="00501260" w:rsidP="00501260">
      <w:pPr>
        <w:pStyle w:val="Sansinterligne"/>
        <w:jc w:val="both"/>
      </w:pPr>
      <w:r>
        <w:t>Date d’effet du contrat actuel :</w:t>
      </w:r>
      <w:r>
        <w:t xml:space="preserve"> {elecDebut}</w:t>
      </w:r>
    </w:p>
    <w:p w14:paraId="4E40644B" w14:textId="77777777" w:rsidR="00501260" w:rsidRDefault="00501260" w:rsidP="00501260">
      <w:pPr>
        <w:pStyle w:val="Sansinterligne"/>
        <w:jc w:val="both"/>
      </w:pPr>
      <w:r>
        <w:t xml:space="preserve">Date de fin de contrat actuel : </w:t>
      </w:r>
      <w:r>
        <w:t xml:space="preserve"> {elecFin}</w:t>
      </w:r>
    </w:p>
    <w:p w14:paraId="17547E58" w14:textId="3A9DE3AB" w:rsidR="00501260" w:rsidRDefault="00501260" w:rsidP="00501260">
      <w:pPr>
        <w:pStyle w:val="Sansinterligne"/>
        <w:jc w:val="both"/>
      </w:pPr>
      <w:r>
        <w:t>Prix de la molécule : {elecPrix} €/KWH</w:t>
      </w:r>
    </w:p>
    <w:p w14:paraId="675B7332" w14:textId="77777777" w:rsidR="00296AD9" w:rsidRDefault="00296AD9" w:rsidP="00501260">
      <w:pPr>
        <w:pStyle w:val="Sansinterligne"/>
        <w:jc w:val="both"/>
      </w:pPr>
    </w:p>
    <w:p w14:paraId="737F1E1F" w14:textId="0801D6A1" w:rsidR="00296AD9" w:rsidRPr="00296AD9" w:rsidRDefault="00296AD9" w:rsidP="00501260">
      <w:pPr>
        <w:pStyle w:val="Sansinterligne"/>
        <w:jc w:val="both"/>
        <w:rPr>
          <w:i/>
          <w:iCs/>
        </w:rPr>
      </w:pPr>
      <w:r>
        <w:rPr>
          <w:i/>
          <w:iCs/>
        </w:rPr>
        <w:t xml:space="preserve">Vérification interne : Est-ce que l’immeuble a fait l’objet d’une optimisation du contrat d’électricité ENGIE ? Si oui, prévenir le CS. Cf. lien ci-après suite mail info de Léa du 31/03/2026 : </w:t>
      </w:r>
      <w:hyperlink r:id="rId11" w:history="1">
        <w:r>
          <w:rPr>
            <w:rStyle w:val="Lienhypertexte"/>
            <w:i/>
            <w:iCs/>
          </w:rPr>
          <w:t>Optimisation REAL31.xlsx</w:t>
        </w:r>
      </w:hyperlink>
    </w:p>
    <w:p w14:paraId="7A14307B" w14:textId="77777777" w:rsidR="001E124F" w:rsidRDefault="001E124F" w:rsidP="00F128F6">
      <w:pPr>
        <w:pStyle w:val="Sansinterligne"/>
        <w:jc w:val="both"/>
      </w:pPr>
    </w:p>
    <w:p w14:paraId="5D2B5438" w14:textId="77777777" w:rsidR="004B74D4" w:rsidRDefault="004B74D4" w:rsidP="00F128F6">
      <w:pPr>
        <w:pStyle w:val="Sansinterligne"/>
        <w:jc w:val="both"/>
      </w:pPr>
    </w:p>
    <w:p w14:paraId="2FE44B79" w14:textId="03B7DD37" w:rsidR="001E124F" w:rsidRPr="001E124F" w:rsidRDefault="001E124F" w:rsidP="00F128F6">
      <w:pPr>
        <w:pStyle w:val="Sansinterligne"/>
        <w:jc w:val="both"/>
        <w:rPr>
          <w:b/>
          <w:bCs/>
          <w:u w:val="single"/>
        </w:rPr>
      </w:pPr>
      <w:r>
        <w:rPr>
          <w:b/>
          <w:bCs/>
          <w:u w:val="single"/>
        </w:rPr>
        <w:lastRenderedPageBreak/>
        <w:t>Point sur l’obtention de la subvention de la Métropole du Grand Paris pour la réalisation d’un DTG :</w:t>
      </w:r>
    </w:p>
    <w:p w14:paraId="03A1F3F9" w14:textId="77777777" w:rsidR="001E124F" w:rsidRDefault="001E124F" w:rsidP="00F128F6">
      <w:pPr>
        <w:pStyle w:val="Sansinterligne"/>
        <w:jc w:val="both"/>
      </w:pPr>
    </w:p>
    <w:p w14:paraId="4E110BAA" w14:textId="77777777" w:rsidR="001E124F" w:rsidRDefault="001E124F" w:rsidP="00F128F6">
      <w:pPr>
        <w:pStyle w:val="Sansinterligne"/>
        <w:jc w:val="both"/>
      </w:pPr>
    </w:p>
    <w:p w14:paraId="21F79201" w14:textId="07EA998B" w:rsidR="001E124F" w:rsidRPr="001E124F" w:rsidRDefault="001E124F" w:rsidP="00F128F6">
      <w:pPr>
        <w:pStyle w:val="Sansinterligne"/>
        <w:jc w:val="both"/>
        <w:rPr>
          <w:b/>
          <w:bCs/>
          <w:u w:val="single"/>
        </w:rPr>
      </w:pPr>
      <w:r>
        <w:rPr>
          <w:b/>
          <w:bCs/>
          <w:u w:val="single"/>
        </w:rPr>
        <w:t xml:space="preserve">Point sur la réalisation du DTG/PPPT : </w:t>
      </w:r>
    </w:p>
    <w:p w14:paraId="2EBDE799" w14:textId="77777777" w:rsidR="00006AEE" w:rsidRDefault="00006AEE" w:rsidP="00F128F6">
      <w:pPr>
        <w:pStyle w:val="Sansinterligne"/>
        <w:jc w:val="both"/>
      </w:pPr>
    </w:p>
    <w:p w14:paraId="1EB21F02" w14:textId="77777777" w:rsidR="00A11796" w:rsidRPr="00B80D0E" w:rsidRDefault="00A11796" w:rsidP="00F128F6">
      <w:pPr>
        <w:pStyle w:val="Sansinterligne"/>
        <w:jc w:val="both"/>
      </w:pPr>
    </w:p>
    <w:p w14:paraId="496D17D3" w14:textId="77777777" w:rsidR="00F128F6" w:rsidRPr="00B242AD" w:rsidRDefault="00F128F6" w:rsidP="00F128F6">
      <w:pPr>
        <w:pStyle w:val="Sansinterligne"/>
        <w:pBdr>
          <w:bottom w:val="single" w:sz="4" w:space="1" w:color="auto"/>
        </w:pBdr>
        <w:jc w:val="both"/>
        <w:rPr>
          <w:b/>
          <w:sz w:val="28"/>
        </w:rPr>
      </w:pPr>
      <w:r>
        <w:rPr>
          <w:b/>
          <w:sz w:val="28"/>
        </w:rPr>
        <w:t>Points à mettre à l’ordre du jour de la prochaine assemblée</w:t>
      </w:r>
    </w:p>
    <w:p w14:paraId="7937E41F" w14:textId="77777777" w:rsidR="00F128F6" w:rsidRPr="00B80D0E" w:rsidRDefault="00F128F6" w:rsidP="00F128F6">
      <w:pPr>
        <w:shd w:val="clear" w:color="auto" w:fill="FFFFFF"/>
        <w:jc w:val="both"/>
        <w:rPr>
          <w:color w:val="000000"/>
        </w:rPr>
      </w:pPr>
    </w:p>
    <w:p w14:paraId="70377DBB" w14:textId="77777777" w:rsidR="00F128F6" w:rsidRPr="005355AD" w:rsidRDefault="00F128F6" w:rsidP="00F128F6">
      <w:pPr>
        <w:shd w:val="clear" w:color="auto" w:fill="FFFFFF"/>
        <w:jc w:val="both"/>
        <w:rPr>
          <w:b/>
          <w:color w:val="000000"/>
          <w:u w:val="single"/>
        </w:rPr>
      </w:pPr>
      <w:r>
        <w:rPr>
          <w:b/>
          <w:color w:val="000000"/>
          <w:u w:val="single"/>
        </w:rPr>
        <w:t>Rapport moral du CS</w:t>
      </w:r>
      <w:r>
        <w:rPr>
          <w:b/>
          <w:color w:val="000000"/>
        </w:rPr>
        <w:t> :</w:t>
      </w:r>
    </w:p>
    <w:p w14:paraId="1BDF7489" w14:textId="77777777" w:rsidR="00F128F6" w:rsidRDefault="00F128F6" w:rsidP="00F128F6">
      <w:pPr>
        <w:shd w:val="clear" w:color="auto" w:fill="FFFFFF"/>
        <w:jc w:val="both"/>
        <w:rPr>
          <w:color w:val="000000"/>
        </w:rPr>
      </w:pPr>
      <w:r>
        <w:rPr>
          <w:color w:val="000000"/>
        </w:rPr>
        <w:t>Le syndic rappelle au CS qu’un rapport/compte rendu de leur activité sur l’année devra nous être adressé afin d’être joint à la convocation.</w:t>
      </w:r>
    </w:p>
    <w:p w14:paraId="68BC0339" w14:textId="77777777" w:rsidR="009C40F7" w:rsidRDefault="009C40F7" w:rsidP="00F128F6">
      <w:pPr>
        <w:shd w:val="clear" w:color="auto" w:fill="FFFFFF"/>
        <w:jc w:val="both"/>
        <w:rPr>
          <w:color w:val="000000"/>
        </w:rPr>
      </w:pPr>
    </w:p>
    <w:p w14:paraId="213FB680" w14:textId="77777777" w:rsidR="009C40F7" w:rsidRPr="00B80D0E" w:rsidRDefault="009C40F7" w:rsidP="009C40F7">
      <w:pPr>
        <w:pStyle w:val="Sansinterligne"/>
        <w:jc w:val="both"/>
        <w:rPr>
          <w:b/>
        </w:rPr>
      </w:pPr>
      <w:r>
        <w:rPr>
          <w:b/>
          <w:u w:val="single"/>
        </w:rPr>
        <w:t>Budget pour {anneeBudget}</w:t>
      </w:r>
      <w:r>
        <w:rPr>
          <w:b/>
        </w:rPr>
        <w:t xml:space="preserve"> : </w:t>
      </w:r>
    </w:p>
    <w:p w14:paraId="244915A2" w14:textId="77777777" w:rsidR="009C40F7" w:rsidRDefault="009C40F7" w:rsidP="009C40F7">
      <w:pPr>
        <w:shd w:val="clear" w:color="auto" w:fill="FFFFFF"/>
        <w:jc w:val="both"/>
        <w:rPr>
          <w:color w:val="000000"/>
        </w:rPr>
      </w:pPr>
      <w:r>
        <w:rPr>
          <w:color w:val="000000"/>
        </w:rPr>
        <w:t>Le budget proposé à {budgetPropose} est à valider par le Conseil Syndical</w:t>
      </w:r>
    </w:p>
    <w:p w14:paraId="22CFA61E" w14:textId="77777777" w:rsidR="009C40F7" w:rsidRDefault="009C40F7" w:rsidP="009C40F7">
      <w:pPr>
        <w:shd w:val="clear" w:color="auto" w:fill="FFFFFF"/>
        <w:jc w:val="both"/>
        <w:rPr>
          <w:color w:val="000000"/>
        </w:rPr>
      </w:pPr>
    </w:p>
    <w:p w14:paraId="1324A491" w14:textId="77777777" w:rsidR="009C40F7" w:rsidRPr="00A504E7" w:rsidRDefault="009C40F7" w:rsidP="009C40F7">
      <w:pPr>
        <w:shd w:val="clear" w:color="auto" w:fill="FFFFFF"/>
        <w:jc w:val="both"/>
        <w:rPr>
          <w:i/>
          <w:iCs/>
          <w:color w:val="000000"/>
        </w:rPr>
      </w:pPr>
      <w:r>
        <w:rPr>
          <w:i/>
          <w:iCs/>
          <w:color w:val="000000"/>
        </w:rPr>
        <w:t>Vérification interne</w:t>
      </w:r>
    </w:p>
    <w:p w14:paraId="7FCA1614" w14:textId="77777777" w:rsidR="009C40F7" w:rsidRPr="00A504E7" w:rsidRDefault="009C40F7" w:rsidP="009C40F7">
      <w:pPr>
        <w:shd w:val="clear" w:color="auto" w:fill="FFFFFF"/>
        <w:jc w:val="both"/>
        <w:rPr>
          <w:i/>
          <w:iCs/>
          <w:color w:val="000000"/>
        </w:rPr>
      </w:pPr>
      <w:r>
        <w:rPr>
          <w:i/>
          <w:iCs/>
          <w:color w:val="000000"/>
        </w:rPr>
        <w:t>Vérifier si une AG a déjà été créée sur Crypto et si certains points à l’ODJ sont déjà prévus</w:t>
      </w:r>
    </w:p>
    <w:p w14:paraId="6A06C851" w14:textId="77777777" w:rsidR="009C40F7" w:rsidRDefault="009C40F7" w:rsidP="00F128F6">
      <w:pPr>
        <w:shd w:val="clear" w:color="auto" w:fill="FFFFFF"/>
        <w:jc w:val="both"/>
        <w:rPr>
          <w:color w:val="000000"/>
        </w:rPr>
      </w:pPr>
    </w:p>
    <w:p w14:paraId="1CB81C3A" w14:textId="77777777" w:rsidR="009C40F7" w:rsidRPr="00B80D0E" w:rsidRDefault="009C40F7" w:rsidP="009C40F7">
      <w:pPr>
        <w:pStyle w:val="Sansinterligne"/>
        <w:jc w:val="both"/>
        <w:rPr>
          <w:b/>
          <w:u w:val="single"/>
        </w:rPr>
      </w:pPr>
      <w:r>
        <w:rPr>
          <w:b/>
          <w:u w:val="single"/>
        </w:rPr>
        <w:t>Fonds travaux</w:t>
      </w:r>
      <w:r>
        <w:rPr>
          <w:b/>
        </w:rPr>
        <w:t xml:space="preserve"> : </w:t>
      </w:r>
    </w:p>
    <w:p w14:paraId="1E9D89B1" w14:textId="57D75282" w:rsidR="009C40F7" w:rsidRDefault="009C40F7" w:rsidP="002C6073">
      <w:pPr>
        <w:pStyle w:val="Sansinterligne"/>
        <w:jc w:val="both"/>
      </w:pPr>
      <w:r>
        <w:t>Depuis le 1</w:t>
      </w:r>
      <w:r>
        <w:rPr>
          <w:vertAlign w:val="superscript"/>
        </w:rPr>
        <w:t>er</w:t>
      </w:r>
      <w:r>
        <w:t xml:space="preserve"> janvier 2017, nous appelons, conformément à la Loi ALUR, un fonds travaux. Il sera proposé à la prochaine AG d’en modifier éventuellement le montant (aujourd’hui = 5% du budget annuel).</w:t>
      </w:r>
    </w:p>
    <w:p w14:paraId="61E5AB40" w14:textId="77777777" w:rsidR="002C6073" w:rsidRPr="002C6073" w:rsidRDefault="002C6073" w:rsidP="002C6073">
      <w:pPr>
        <w:pStyle w:val="Sansinterligne"/>
        <w:jc w:val="both"/>
      </w:pPr>
    </w:p>
    <w:p w14:paraId="66865A26" w14:textId="77777777" w:rsidR="00F128F6" w:rsidRDefault="00F128F6" w:rsidP="00F128F6">
      <w:pPr>
        <w:shd w:val="clear" w:color="auto" w:fill="FFFFFF"/>
        <w:jc w:val="both"/>
        <w:rPr>
          <w:color w:val="000000"/>
        </w:rPr>
      </w:pPr>
    </w:p>
    <w:p w14:paraId="4B3D4E5A" w14:textId="77777777" w:rsidR="00F128F6" w:rsidRPr="00B80D0E" w:rsidRDefault="00F128F6" w:rsidP="00F128F6">
      <w:pPr>
        <w:pStyle w:val="Sansinterligne"/>
        <w:jc w:val="both"/>
        <w:rPr>
          <w:b/>
        </w:rPr>
      </w:pPr>
      <w:r>
        <w:rPr>
          <w:b/>
          <w:u w:val="single"/>
        </w:rPr>
        <w:t>Contrat de syndic</w:t>
      </w:r>
      <w:r>
        <w:rPr>
          <w:b/>
        </w:rPr>
        <w:t xml:space="preserve"> : </w:t>
      </w:r>
    </w:p>
    <w:p w14:paraId="09F3B7C7" w14:textId="77777777" w:rsidR="00F128F6" w:rsidRPr="00B80D0E" w:rsidRDefault="00F128F6" w:rsidP="00F128F6">
      <w:pPr>
        <w:pStyle w:val="Sansinterligne"/>
        <w:jc w:val="both"/>
      </w:pPr>
      <w:r>
        <w:t>Contrat en cours :</w:t>
      </w:r>
      <w:r>
        <w:t xml:space="preserve"> {contratSyndicActuel}</w:t>
      </w:r>
    </w:p>
    <w:p w14:paraId="65DE020A" w14:textId="77777777" w:rsidR="00F128F6" w:rsidRPr="00B80D0E" w:rsidRDefault="00F128F6" w:rsidP="00F128F6">
      <w:pPr>
        <w:pStyle w:val="Sansinterligne"/>
        <w:jc w:val="both"/>
      </w:pPr>
      <w:r>
        <w:t>Proposition de nouveau contrat :</w:t>
      </w:r>
      <w:r>
        <w:t xml:space="preserve"> {contratSyndicPropose}</w:t>
      </w:r>
    </w:p>
    <w:p w14:paraId="1101350B" w14:textId="77777777" w:rsidR="00F128F6" w:rsidRDefault="00F128F6" w:rsidP="00F128F6">
      <w:pPr>
        <w:pStyle w:val="Sansinterligne"/>
        <w:jc w:val="both"/>
      </w:pPr>
    </w:p>
    <w:p w14:paraId="765CA0B0" w14:textId="1E865316" w:rsidR="00F61087" w:rsidRDefault="00F61087" w:rsidP="00F61087">
      <w:pPr>
        <w:pStyle w:val="Sansinterligne"/>
        <w:jc w:val="both"/>
        <w:rPr>
          <w:i/>
        </w:rPr>
      </w:pPr>
      <w:r>
        <w:rPr>
          <w:i/>
        </w:rPr>
        <w:t xml:space="preserve">Le syndic rappelle que, pour toute personne adhérant au service de recommandé électronique un avoir annuel sur les frais postaux est consenti par REAL 31 :</w:t>
      </w:r>
    </w:p>
    <w:p w14:paraId="5A8D7AE5" w14:textId="77777777" w:rsidR="00F61087" w:rsidRDefault="00F61087" w:rsidP="00F61087">
      <w:pPr>
        <w:pStyle w:val="Sansinterligne"/>
        <w:jc w:val="both"/>
        <w:rPr>
          <w:i/>
        </w:rPr>
      </w:pPr>
      <w:r>
        <w:rPr>
          <w:i/>
        </w:rPr>
        <w:t>10 € de moins pour toute personne optant pour la convocation en LRE (mail recommandé)</w:t>
      </w:r>
    </w:p>
    <w:p w14:paraId="00B07FE2" w14:textId="77777777" w:rsidR="00F61087" w:rsidRPr="0006079E" w:rsidRDefault="00F61087" w:rsidP="00F61087">
      <w:pPr>
        <w:pStyle w:val="Sansinterligne"/>
        <w:jc w:val="both"/>
        <w:rPr>
          <w:i/>
        </w:rPr>
      </w:pPr>
      <w:r>
        <w:rPr>
          <w:i/>
        </w:rPr>
        <w:t>3 € de moins pour toute personne optant pour l’envoi des appels de fonds par mail</w:t>
      </w:r>
    </w:p>
    <w:p w14:paraId="0E26A8AB" w14:textId="77777777" w:rsidR="000F6F77" w:rsidRPr="00B80D0E" w:rsidRDefault="000F6F77" w:rsidP="00F128F6">
      <w:pPr>
        <w:pStyle w:val="Sansinterligne"/>
        <w:jc w:val="both"/>
      </w:pPr>
    </w:p>
    <w:p w14:paraId="1551CE71" w14:textId="77777777" w:rsidR="005C00D3" w:rsidRDefault="005C00D3" w:rsidP="00F128F6">
      <w:pPr>
        <w:pStyle w:val="Sansinterligne"/>
        <w:jc w:val="both"/>
      </w:pPr>
    </w:p>
    <w:p w14:paraId="7E697201" w14:textId="77777777" w:rsidR="005C00D3" w:rsidRPr="005C00D3" w:rsidRDefault="005C00D3" w:rsidP="00F128F6">
      <w:pPr>
        <w:pStyle w:val="Sansinterligne"/>
        <w:jc w:val="both"/>
        <w:rPr>
          <w:b/>
          <w:u w:val="single"/>
        </w:rPr>
      </w:pPr>
      <w:r>
        <w:rPr>
          <w:b/>
          <w:u w:val="single"/>
        </w:rPr>
        <w:t>Renouvellement du Conseil Syndical :</w:t>
      </w:r>
    </w:p>
    <w:p w14:paraId="2E478FF8" w14:textId="77777777" w:rsidR="005C00D3" w:rsidRDefault="005C00D3" w:rsidP="00F128F6">
      <w:pPr>
        <w:pStyle w:val="Sansinterligne"/>
        <w:jc w:val="both"/>
      </w:pPr>
      <w:r>
        <w:t>Membres actuels :</w:t>
      </w:r>
      <w:r>
        <w:t xml:space="preserve"> {membresCs}</w:t>
      </w:r>
    </w:p>
    <w:p w14:paraId="0A6ADD76" w14:textId="77777777" w:rsidR="005C00D3" w:rsidRPr="00B80D0E" w:rsidRDefault="005C00D3" w:rsidP="00F128F6">
      <w:pPr>
        <w:pStyle w:val="Sansinterligne"/>
        <w:jc w:val="both"/>
      </w:pPr>
      <w:r>
        <w:t>Membres reproposant leur candidature :</w:t>
      </w:r>
      <w:r>
        <w:t xml:space="preserve"> {candidatsCs}</w:t>
      </w:r>
    </w:p>
    <w:p w14:paraId="40BEAC78" w14:textId="77777777" w:rsidR="00F128F6" w:rsidRPr="00B80D0E" w:rsidRDefault="00F128F6" w:rsidP="00F128F6">
      <w:pPr>
        <w:pStyle w:val="Sansinterligne"/>
        <w:jc w:val="both"/>
      </w:pPr>
    </w:p>
    <w:p w14:paraId="1AC4075D" w14:textId="77777777" w:rsidR="00F128F6" w:rsidRDefault="00F128F6" w:rsidP="00F128F6">
      <w:pPr>
        <w:shd w:val="clear" w:color="auto" w:fill="FFFFFF"/>
        <w:jc w:val="both"/>
        <w:rPr>
          <w:color w:val="000000"/>
        </w:rPr>
      </w:pPr>
    </w:p>
    <w:p w14:paraId="6D5B3826" w14:textId="1AA07886" w:rsidR="00F128F6" w:rsidRPr="00B80D0E" w:rsidRDefault="00A11796" w:rsidP="00F128F6">
      <w:pPr>
        <w:pStyle w:val="Sansinterligne"/>
        <w:jc w:val="both"/>
        <w:rPr>
          <w:b/>
        </w:rPr>
      </w:pPr>
      <w:r>
        <w:rPr>
          <w:b/>
          <w:u w:val="single"/>
        </w:rPr>
        <w:t>{#ppt}PPT</w:t>
      </w:r>
      <w:r>
        <w:rPr>
          <w:b/>
        </w:rPr>
        <w:t xml:space="preserve"> : </w:t>
      </w:r>
    </w:p>
    <w:p w14:paraId="09CF2C16" w14:textId="74A4EC3F" w:rsidR="00426B5D" w:rsidRDefault="00426B5D" w:rsidP="00F128F6">
      <w:pPr>
        <w:shd w:val="clear" w:color="auto" w:fill="FFFFFF"/>
        <w:jc w:val="both"/>
        <w:rPr>
          <w:color w:val="000000"/>
        </w:rPr>
      </w:pPr>
      <w:r>
        <w:rPr>
          <w:color w:val="000000"/>
        </w:rPr>
        <w:t xml:space="preserve">De nouvelles règles seront applicables suivant le calendrier décrit sur le site suivant : </w:t>
      </w:r>
    </w:p>
    <w:p w14:paraId="6A429D00" w14:textId="197AFE71" w:rsidR="00426B5D" w:rsidRDefault="00426B5D" w:rsidP="00F128F6">
      <w:pPr>
        <w:shd w:val="clear" w:color="auto" w:fill="FFFFFF"/>
        <w:jc w:val="both"/>
        <w:rPr>
          <w:color w:val="000000"/>
        </w:rPr>
      </w:pPr>
      <w:hyperlink r:id="rId12" w:history="1">
        <w:r>
          <w:rPr>
            <w:rStyle w:val="Lienhypertexte"/>
          </w:rPr>
          <w:t>https://www.service-public.fr/particuliers/vosdroits/F32059</w:t>
        </w:r>
      </w:hyperlink>
      <w:r>
        <w:rPr>
          <w:color w:val="000000"/>
        </w:rPr>
        <w:t xml:space="preserve"> </w:t>
      </w:r>
    </w:p>
    <w:p w14:paraId="1E669FD1" w14:textId="4AA133F4" w:rsidR="00426B5D" w:rsidRPr="00426B5D" w:rsidRDefault="00426B5D" w:rsidP="00426B5D">
      <w:pPr>
        <w:shd w:val="clear" w:color="auto" w:fill="FFFFFF"/>
        <w:jc w:val="both"/>
        <w:rPr>
          <w:color w:val="000000"/>
        </w:rPr>
      </w:pPr>
      <w:r>
        <w:rPr>
          <w:color w:val="000000"/>
        </w:rPr>
        <w:t xml:space="preserve">Les copropriétés de plus de 15 ans devront obligatoirement élaborer un plan pluriannuel de travaux (PPT). Par ailleurs, les conditions de mise en œuvre du fonds de travaux vont être modifiées.</w:t>
      </w:r>
    </w:p>
    <w:p w14:paraId="620DE04D" w14:textId="77777777" w:rsidR="00426B5D" w:rsidRPr="00426B5D" w:rsidRDefault="00426B5D" w:rsidP="00426B5D">
      <w:pPr>
        <w:shd w:val="clear" w:color="auto" w:fill="FFFFFF"/>
        <w:jc w:val="both"/>
        <w:rPr>
          <w:color w:val="000000"/>
        </w:rPr>
      </w:pPr>
      <w:r>
        <w:rPr>
          <w:color w:val="000000"/>
        </w:rPr>
        <w:t>Ces dispositions entrent en vigueur aux dates suivantes :</w:t>
      </w:r>
    </w:p>
    <w:p w14:paraId="4962DFD6" w14:textId="2552E305" w:rsidR="00426B5D" w:rsidRPr="00426B5D" w:rsidRDefault="00426B5D" w:rsidP="00426B5D">
      <w:pPr>
        <w:shd w:val="clear" w:color="auto" w:fill="FFFFFF"/>
        <w:jc w:val="both"/>
        <w:rPr>
          <w:color w:val="000000"/>
        </w:rPr>
      </w:pPr>
      <w:r>
        <w:rPr>
          <w:color w:val="000000"/>
        </w:rPr>
        <w:t xml:space="preserve">1er janvier 2023 pour les copropriétés de plus de 200 lots: </w:t>
      </w:r>
    </w:p>
    <w:p w14:paraId="7131E3DD" w14:textId="77777777" w:rsidR="00426B5D" w:rsidRPr="00426B5D" w:rsidRDefault="00426B5D" w:rsidP="00426B5D">
      <w:pPr>
        <w:shd w:val="clear" w:color="auto" w:fill="FFFFFF"/>
        <w:jc w:val="both"/>
        <w:rPr>
          <w:color w:val="000000"/>
        </w:rPr>
      </w:pPr>
      <w:r>
        <w:rPr>
          <w:color w:val="000000"/>
        </w:rPr>
        <w:t>1er janvier 2024 pour les copropriétés entre 50 et 200 lots</w:t>
      </w:r>
    </w:p>
    <w:p w14:paraId="21FF8E4C" w14:textId="77777777" w:rsidR="00426B5D" w:rsidRPr="00426B5D" w:rsidRDefault="00426B5D" w:rsidP="00426B5D">
      <w:pPr>
        <w:shd w:val="clear" w:color="auto" w:fill="FFFFFF"/>
        <w:jc w:val="both"/>
        <w:rPr>
          <w:color w:val="000000"/>
        </w:rPr>
      </w:pPr>
      <w:r>
        <w:rPr>
          <w:color w:val="000000"/>
        </w:rPr>
        <w:t>1er janvier 2025 pour les copropriétés d'au maximum 50 lots</w:t>
      </w:r>
    </w:p>
    <w:p w14:paraId="28B56795" w14:textId="77777777" w:rsidR="00C555BC" w:rsidRDefault="00426B5D" w:rsidP="00426B5D">
      <w:pPr>
        <w:shd w:val="clear" w:color="auto" w:fill="FFFFFF"/>
        <w:jc w:val="both"/>
        <w:rPr>
          <w:color w:val="000000"/>
        </w:rPr>
      </w:pPr>
      <w:r>
        <w:rPr>
          <w:color w:val="000000"/>
        </w:rPr>
        <w:t>C'est ce qu'indique </w:t>
      </w:r>
      <w:hyperlink r:id="rId13" w:tgtFrame="_blank" w:tooltip="l'article 171 de la loi n°2021-1104 - www.legifrance.gouv.fr - Nouvelle fenêtre" w:history="1">
        <w:r>
          <w:rPr>
            <w:color w:val="000000"/>
          </w:rPr>
          <w:t>l'article 171 de la loi n°2021-1104</w:t>
        </w:r>
      </w:hyperlink>
    </w:p>
    <w:p w14:paraId="6402BA92" w14:textId="399F7BA3" w:rsidR="00426B5D" w:rsidRPr="00426B5D" w:rsidRDefault="00C555BC" w:rsidP="00426B5D">
      <w:pPr>
        <w:shd w:val="clear" w:color="auto" w:fill="FFFFFF"/>
        <w:jc w:val="both"/>
        <w:rPr>
          <w:color w:val="000000"/>
        </w:rPr>
      </w:pPr>
      <w:hyperlink r:id="rId14" w:history="1">
        <w:r>
          <w:rPr>
            <w:rStyle w:val="Lienhypertexte"/>
          </w:rPr>
          <w:t>https://www.legifrance.gouv.fr/jorf/article_jo/JORFARTI000043957111</w:t>
        </w:r>
      </w:hyperlink>
      <w:r>
        <w:rPr>
          <w:color w:val="000000"/>
        </w:rPr>
        <w:t xml:space="preserve"> </w:t>
      </w:r>
    </w:p>
    <w:p w14:paraId="57BC5F62" w14:textId="4303AED6" w:rsidR="00426B5D" w:rsidRPr="00426B5D" w:rsidRDefault="00426B5D" w:rsidP="00426B5D">
      <w:pPr>
        <w:shd w:val="clear" w:color="auto" w:fill="FFFFFF"/>
        <w:jc w:val="both"/>
        <w:rPr>
          <w:color w:val="000000"/>
        </w:rPr>
      </w:pPr>
    </w:p>
    <w:p w14:paraId="06B97BB8" w14:textId="77777777" w:rsidR="00426B5D" w:rsidRDefault="00426B5D" w:rsidP="00F128F6">
      <w:pPr>
        <w:shd w:val="clear" w:color="auto" w:fill="FFFFFF"/>
        <w:jc w:val="both"/>
        <w:rPr>
          <w:color w:val="000000"/>
        </w:rPr>
      </w:pPr>
    </w:p>
    <w:p w14:paraId="32DEF033" w14:textId="2767138F" w:rsidR="0000679C" w:rsidRDefault="00BB7282" w:rsidP="00F128F6">
      <w:pPr>
        <w:shd w:val="clear" w:color="auto" w:fill="FFFFFF"/>
        <w:jc w:val="both"/>
        <w:rPr>
          <w:color w:val="000000"/>
        </w:rPr>
      </w:pPr>
      <w:r>
        <w:rPr>
          <w:color w:val="000000"/>
        </w:rPr>
        <w:t xml:space="preserve">Une fois réalisé, le plan pluriannuel de travaux devra être présenté à chaque assemblée générale ordinaire. </w:t>
      </w:r>
      <w:r>
        <w:t>{/ppt}</w:t>
      </w:r>
    </w:p>
    <w:p w14:paraId="374585BA" w14:textId="77777777" w:rsidR="001E124F" w:rsidRDefault="001E124F" w:rsidP="00F128F6">
      <w:pPr>
        <w:shd w:val="clear" w:color="auto" w:fill="FFFFFF"/>
        <w:jc w:val="both"/>
        <w:rPr>
          <w:color w:val="000000"/>
        </w:rPr>
      </w:pPr>
    </w:p>
    <w:p w14:paraId="27AFEF1F" w14:textId="77777777" w:rsidR="001E124F" w:rsidRPr="00522EAE" w:rsidRDefault="001E124F" w:rsidP="001E124F">
      <w:pPr>
        <w:shd w:val="clear" w:color="auto" w:fill="FFFFFF"/>
        <w:jc w:val="both"/>
        <w:rPr>
          <w:b/>
          <w:bCs/>
          <w:color w:val="000000"/>
          <w:u w:val="single"/>
        </w:rPr>
      </w:pPr>
      <w:r>
        <w:rPr>
          <w:b/>
          <w:bCs/>
          <w:color w:val="000000"/>
          <w:u w:val="single"/>
        </w:rPr>
        <w:t xml:space="preserve">{#dpe}DPE Collectif : </w:t>
      </w:r>
    </w:p>
    <w:p w14:paraId="23752EBD" w14:textId="77777777" w:rsidR="001E124F" w:rsidRPr="00522EAE" w:rsidRDefault="001E124F" w:rsidP="001E124F">
      <w:pPr>
        <w:shd w:val="clear" w:color="auto" w:fill="FFFFFF"/>
        <w:jc w:val="both"/>
        <w:rPr>
          <w:color w:val="000000"/>
        </w:rPr>
      </w:pPr>
      <w:hyperlink r:id="rId15" w:anchor=":~:text=Dans%20les%20r%C3%A9sum%C3%A9s-,LOI%20n%C2%B0%202021%2D1104%20du%2022%20ao%C3%BBt%202021%20portant,face%20%C3%A0%20ses%20effets%20(1)" w:tgtFrame="_blank" w:history="1">
        <w:r>
          <w:rPr>
            <w:color w:val="000000"/>
          </w:rPr>
          <w:t>L’article 158 de loi Climat et Résilience du 22 aout 2021</w:t>
        </w:r>
      </w:hyperlink>
      <w:r>
        <w:rPr>
          <w:color w:val="000000"/>
        </w:rPr>
        <w:t> a rendu cette nouvelle version du DPE obligatoire pour tous les immeubles d’habitation dont le permis de construire est antérieur au 1er juillet 2013.</w:t>
      </w:r>
    </w:p>
    <w:p w14:paraId="618EBE28" w14:textId="77777777" w:rsidR="001E124F" w:rsidRPr="00522EAE" w:rsidRDefault="001E124F" w:rsidP="001E124F">
      <w:pPr>
        <w:shd w:val="clear" w:color="auto" w:fill="FFFFFF"/>
        <w:jc w:val="both"/>
        <w:rPr>
          <w:color w:val="000000"/>
        </w:rPr>
      </w:pPr>
      <w:r>
        <w:rPr>
          <w:color w:val="000000"/>
        </w:rPr>
        <w:t>Cette obligation entrera en vigueur entre 2024 et 2026 en fonction du nombre de lots principaux d’une copropriété.</w:t>
      </w:r>
    </w:p>
    <w:p w14:paraId="3C21F8E5" w14:textId="77777777" w:rsidR="001E124F" w:rsidRPr="00522EAE" w:rsidRDefault="001E124F" w:rsidP="001E124F">
      <w:pPr>
        <w:shd w:val="clear" w:color="auto" w:fill="FFFFFF"/>
        <w:jc w:val="both"/>
        <w:rPr>
          <w:color w:val="000000"/>
        </w:rPr>
      </w:pPr>
      <w:r>
        <w:rPr>
          <w:color w:val="000000"/>
        </w:rPr>
        <w:t>Le DPE collectif sera obligatoire à partir du :</w:t>
      </w:r>
    </w:p>
    <w:p w14:paraId="7E564666" w14:textId="77777777" w:rsidR="001E124F" w:rsidRPr="00522EAE" w:rsidRDefault="001E124F" w:rsidP="001E124F">
      <w:pPr>
        <w:shd w:val="clear" w:color="auto" w:fill="FFFFFF"/>
        <w:jc w:val="both"/>
        <w:rPr>
          <w:color w:val="000000"/>
        </w:rPr>
      </w:pPr>
      <w:r>
        <w:rPr>
          <w:color w:val="000000"/>
        </w:rPr>
        <w:t>1er Janvier 2024 pour les copropriétés de plus de 200 lots,</w:t>
      </w:r>
    </w:p>
    <w:p w14:paraId="4ED7B5C2" w14:textId="77777777" w:rsidR="001E124F" w:rsidRPr="00522EAE" w:rsidRDefault="001E124F" w:rsidP="001E124F">
      <w:pPr>
        <w:shd w:val="clear" w:color="auto" w:fill="FFFFFF"/>
        <w:jc w:val="both"/>
        <w:rPr>
          <w:color w:val="000000"/>
        </w:rPr>
      </w:pPr>
      <w:r>
        <w:rPr>
          <w:color w:val="000000"/>
        </w:rPr>
        <w:t>1er Janvier 2025 pour les copropriétés de plus de 50 lots,</w:t>
      </w:r>
    </w:p>
    <w:p w14:paraId="4464B34F" w14:textId="77777777" w:rsidR="001E124F" w:rsidRDefault="001E124F" w:rsidP="001E124F">
      <w:pPr>
        <w:shd w:val="clear" w:color="auto" w:fill="FFFFFF"/>
        <w:jc w:val="both"/>
        <w:rPr>
          <w:color w:val="000000"/>
        </w:rPr>
      </w:pPr>
      <w:r>
        <w:rPr>
          <w:color w:val="000000"/>
        </w:rPr>
        <w:t>1er Janvier 2026 pour les copropriétés de moins de 50 lots.</w:t>
      </w:r>
      <w:r>
        <w:t>{/dpe}</w:t>
      </w:r>
    </w:p>
    <w:p w14:paraId="6E8F3B28" w14:textId="77777777" w:rsidR="002422E5" w:rsidRDefault="002422E5" w:rsidP="00BB7282">
      <w:pPr>
        <w:shd w:val="clear" w:color="auto" w:fill="FFFFFF"/>
        <w:jc w:val="both"/>
        <w:rPr>
          <w:color w:val="000000"/>
        </w:rPr>
      </w:pPr>
    </w:p>
    <w:p w14:paraId="68647E1E" w14:textId="77777777" w:rsidR="004B74D4" w:rsidRDefault="004B74D4" w:rsidP="00BB7282">
      <w:pPr>
        <w:shd w:val="clear" w:color="auto" w:fill="FFFFFF"/>
        <w:jc w:val="both"/>
        <w:rPr>
          <w:color w:val="000000"/>
        </w:rPr>
      </w:pPr>
    </w:p>
    <w:p w14:paraId="0507BCF9" w14:textId="2C80FFFB" w:rsidR="002D72FA" w:rsidRDefault="002D72FA" w:rsidP="002D72FA">
      <w:pPr>
        <w:shd w:val="clear" w:color="auto" w:fill="FFFFFF"/>
        <w:jc w:val="both"/>
        <w:rPr>
          <w:color w:val="000000"/>
        </w:rPr>
      </w:pPr>
      <w:r>
        <w:rPr>
          <w:color w:val="000000"/>
        </w:rPr>
        <w:t>{#stationnement}Les 2 points suivants concernent uniquement les copropriétés qui possèdent des emplacements de stationnement à usage privatif avec accès sécurisé :{/stationnement}</w:t>
      </w:r>
    </w:p>
    <w:p w14:paraId="769CC8CB" w14:textId="77777777" w:rsidR="007E71F8" w:rsidRDefault="007E71F8" w:rsidP="00BB7282">
      <w:pPr>
        <w:shd w:val="clear" w:color="auto" w:fill="FFFFFF"/>
        <w:jc w:val="both"/>
        <w:rPr>
          <w:color w:val="000000"/>
        </w:rPr>
      </w:pPr>
    </w:p>
    <w:p w14:paraId="051E5D14" w14:textId="2FE5B563" w:rsidR="007E71F8" w:rsidRPr="002D72FA" w:rsidRDefault="007E71F8" w:rsidP="002D72FA">
      <w:pPr>
        <w:pStyle w:val="Paragraphedeliste"/>
        <w:numPr>
          <w:ilvl w:val="0"/>
          <w:numId w:val="9"/>
        </w:numPr>
        <w:shd w:val="clear" w:color="auto" w:fill="FFFFFF"/>
        <w:jc w:val="both"/>
        <w:rPr>
          <w:b/>
          <w:bCs/>
          <w:color w:val="000000"/>
          <w:u w:val="single"/>
        </w:rPr>
      </w:pPr>
      <w:r>
        <w:rPr>
          <w:b/>
          <w:bCs/>
          <w:color w:val="000000"/>
          <w:u w:val="single"/>
        </w:rPr>
        <w:t xml:space="preserve">{#irve}IRVE – Infrastructure de Recharge de Véhicules Electriques </w:t>
      </w:r>
    </w:p>
    <w:p w14:paraId="1ED9EADF" w14:textId="2FD2EED0" w:rsidR="007E71F8" w:rsidRDefault="007E71F8" w:rsidP="00BB7282">
      <w:pPr>
        <w:shd w:val="clear" w:color="auto" w:fill="FFFFFF"/>
        <w:jc w:val="both"/>
        <w:rPr>
          <w:color w:val="000000"/>
        </w:rPr>
      </w:pPr>
      <w:r>
        <w:rPr>
          <w:color w:val="000000"/>
        </w:rPr>
        <w:t xml:space="preserve">La copro est déjà équipée d’une solution collective =&gt; Point à supprimer </w:t>
      </w:r>
    </w:p>
    <w:p w14:paraId="048B28F3" w14:textId="1BCBBB2E" w:rsidR="007E71F8" w:rsidRDefault="007E71F8" w:rsidP="00BB7282">
      <w:pPr>
        <w:shd w:val="clear" w:color="auto" w:fill="FFFFFF"/>
        <w:jc w:val="both"/>
        <w:rPr>
          <w:color w:val="000000"/>
        </w:rPr>
      </w:pPr>
      <w:r>
        <w:rPr>
          <w:color w:val="000000"/>
        </w:rPr>
        <w:t xml:space="preserve">La copro n’est pas encore équipée d’une solution collective =&gt; Etude/Travaux à mettre à l’ODJ  </w:t>
      </w:r>
    </w:p>
    <w:p w14:paraId="5C0D1006" w14:textId="77777777" w:rsidR="007E71F8" w:rsidRDefault="007E71F8" w:rsidP="00BB7282">
      <w:pPr>
        <w:shd w:val="clear" w:color="auto" w:fill="FFFFFF"/>
        <w:jc w:val="both"/>
        <w:rPr>
          <w:color w:val="000000"/>
        </w:rPr>
      </w:pPr>
    </w:p>
    <w:p w14:paraId="1511C909" w14:textId="632BA5D7" w:rsidR="001B17D1" w:rsidRPr="002422E5" w:rsidRDefault="00AF79FA" w:rsidP="00BB7282">
      <w:pPr>
        <w:shd w:val="clear" w:color="auto" w:fill="FFFFFF"/>
        <w:jc w:val="both"/>
        <w:rPr>
          <w:i/>
          <w:iCs/>
          <w:color w:val="000000"/>
        </w:rPr>
      </w:pPr>
      <w:r>
        <w:rPr>
          <w:i/>
          <w:iCs/>
          <w:color w:val="000000"/>
        </w:rPr>
        <w:t>« Le syndic inscrit à l'ordre du jour de l'assemblée générale des copropriétaires la question de la réalisation d'une étude portant sur l'adéquation des installations électriques existantes aux équipements de recharge et, le cas échéant, les travaux à réaliser à cet effet. »</w:t>
      </w:r>
    </w:p>
    <w:p w14:paraId="5ACF0896" w14:textId="5BA5ED08" w:rsidR="00AF79FA" w:rsidRPr="00D664EB" w:rsidRDefault="00AF79FA" w:rsidP="00BB7282">
      <w:pPr>
        <w:shd w:val="clear" w:color="auto" w:fill="FFFFFF"/>
        <w:jc w:val="both"/>
        <w:rPr>
          <w:rStyle w:val="Lienhypertexte"/>
        </w:rPr>
      </w:pPr>
      <w:hyperlink r:id="rId16" w:history="1">
        <w:r>
          <w:rPr>
            <w:rStyle w:val="Lienhypertexte"/>
          </w:rPr>
          <w:t>https://www.legifrance.gouv.fr/loda/article_lc/LEGIARTI000039784801</w:t>
        </w:r>
      </w:hyperlink>
      <w:r>
        <w:t>{/irve}</w:t>
      </w:r>
    </w:p>
    <w:p w14:paraId="4E0C7965" w14:textId="77777777" w:rsidR="00AF79FA" w:rsidRDefault="00AF79FA" w:rsidP="00BB7282">
      <w:pPr>
        <w:shd w:val="clear" w:color="auto" w:fill="FFFFFF"/>
        <w:jc w:val="both"/>
        <w:rPr>
          <w:color w:val="000000"/>
        </w:rPr>
      </w:pPr>
    </w:p>
    <w:p w14:paraId="3A42CD2E" w14:textId="57FE8BA6" w:rsidR="00522EAE" w:rsidRPr="002D72FA" w:rsidRDefault="004D2EB1" w:rsidP="002D72FA">
      <w:pPr>
        <w:pStyle w:val="Paragraphedeliste"/>
        <w:numPr>
          <w:ilvl w:val="0"/>
          <w:numId w:val="9"/>
        </w:numPr>
        <w:shd w:val="clear" w:color="auto" w:fill="FFFFFF"/>
        <w:jc w:val="both"/>
        <w:rPr>
          <w:b/>
          <w:bCs/>
          <w:color w:val="000000"/>
          <w:u w:val="single"/>
        </w:rPr>
      </w:pPr>
      <w:r>
        <w:rPr>
          <w:b/>
          <w:bCs/>
          <w:color w:val="000000"/>
          <w:u w:val="single"/>
        </w:rPr>
        <w:t xml:space="preserve">{#velo}Local vélo – Stationnements sécurisés pour les vélos </w:t>
      </w:r>
    </w:p>
    <w:p w14:paraId="3BF6CC52" w14:textId="77777777" w:rsidR="00BB7282" w:rsidRDefault="00BB7282" w:rsidP="00F128F6">
      <w:pPr>
        <w:shd w:val="clear" w:color="auto" w:fill="FFFFFF"/>
        <w:jc w:val="both"/>
        <w:rPr>
          <w:color w:val="000000"/>
        </w:rPr>
      </w:pPr>
    </w:p>
    <w:p w14:paraId="5288D76C" w14:textId="036EE960" w:rsidR="00F31BEA" w:rsidRDefault="004D2EB1" w:rsidP="00F31BEA">
      <w:pPr>
        <w:shd w:val="clear" w:color="auto" w:fill="FFFFFF"/>
        <w:jc w:val="both"/>
        <w:rPr>
          <w:color w:val="000000"/>
        </w:rPr>
      </w:pPr>
      <w:r>
        <w:rPr>
          <w:color w:val="000000"/>
        </w:rPr>
        <w:t xml:space="preserve">Est-ce que la copropriété possède de places de stationnement à usage privatif avec accès sécurisé ?</w:t>
      </w:r>
    </w:p>
    <w:p w14:paraId="526D6CE8" w14:textId="2EB4E0E0" w:rsidR="00F31BEA" w:rsidRPr="00F31BEA" w:rsidRDefault="00F31BEA" w:rsidP="00F31BEA">
      <w:pPr>
        <w:shd w:val="clear" w:color="auto" w:fill="FFFFFF"/>
        <w:jc w:val="both"/>
        <w:rPr>
          <w:color w:val="000000"/>
        </w:rPr>
      </w:pPr>
      <w:r>
        <w:rPr>
          <w:color w:val="000000"/>
        </w:rPr>
        <w:t xml:space="preserve">Non=&gt; Point à supprimer / Oui=&gt; La copropriété est-elle équipée d’un local vélo avec accès sécurisé ? </w:t>
      </w:r>
    </w:p>
    <w:p w14:paraId="5F2D5CA0" w14:textId="31972CEA" w:rsidR="00F31BEA" w:rsidRPr="00AF79FA" w:rsidRDefault="00F31BEA" w:rsidP="00AF79FA">
      <w:pPr>
        <w:shd w:val="clear" w:color="auto" w:fill="FFFFFF"/>
        <w:jc w:val="both"/>
        <w:rPr>
          <w:color w:val="000000"/>
        </w:rPr>
      </w:pPr>
      <w:r>
        <w:rPr>
          <w:color w:val="000000"/>
        </w:rPr>
        <w:t xml:space="preserve">Oui=&gt; Point à supprimer / Non=&gt; Travaux à mettre à l’ODJ </w:t>
      </w:r>
    </w:p>
    <w:p w14:paraId="4F5B9FA1" w14:textId="77777777" w:rsidR="00F31BEA" w:rsidRDefault="00F31BEA" w:rsidP="00F31BEA">
      <w:pPr>
        <w:shd w:val="clear" w:color="auto" w:fill="FFFFFF"/>
        <w:jc w:val="both"/>
        <w:rPr>
          <w:color w:val="000000"/>
        </w:rPr>
      </w:pPr>
    </w:p>
    <w:p w14:paraId="09C933E4" w14:textId="18FB3C77" w:rsidR="00BB7282" w:rsidRPr="002422E5" w:rsidRDefault="00F31BEA" w:rsidP="00F31BEA">
      <w:pPr>
        <w:shd w:val="clear" w:color="auto" w:fill="FFFFFF"/>
        <w:jc w:val="both"/>
        <w:rPr>
          <w:i/>
          <w:iCs/>
          <w:color w:val="000000"/>
        </w:rPr>
      </w:pPr>
      <w:r>
        <w:rPr>
          <w:i/>
          <w:iCs/>
          <w:color w:val="000000"/>
        </w:rPr>
        <w:t xml:space="preserve">Selon l’art. 24-5 de la loi du 10 juillet 1965 : « Lorsque l'immeuble possède des emplacements de stationnement d'accès sécurisé à usage privatif </w:t>
      </w:r>
      <w:r>
        <w:rPr>
          <w:i/>
          <w:iCs/>
          <w:color w:val="000000"/>
          <w:u w:val="single"/>
        </w:rPr>
        <w:t>et n'est pas équipé de stationnements sécurisés pour les vélos</w:t>
      </w:r>
      <w:r>
        <w:rPr>
          <w:i/>
          <w:iCs/>
          <w:color w:val="000000"/>
        </w:rPr>
        <w:t>, le syndic inscrit à l'ordre du jour de l'assemblée générale la question des travaux permettant le stationnement sécurisé des vélos, ainsi que la présentation des devis élaborés à cet effet. »</w:t>
      </w:r>
    </w:p>
    <w:p w14:paraId="35E04B54" w14:textId="1F7542C9" w:rsidR="004D2EB1" w:rsidRPr="004D2EB1" w:rsidRDefault="004D2EB1" w:rsidP="00F31BEA">
      <w:pPr>
        <w:shd w:val="clear" w:color="auto" w:fill="FFFFFF"/>
        <w:jc w:val="both"/>
        <w:rPr>
          <w:color w:val="000000"/>
        </w:rPr>
      </w:pPr>
      <w:hyperlink r:id="rId17" w:history="1">
        <w:r>
          <w:rPr>
            <w:rStyle w:val="Lienhypertexte"/>
          </w:rPr>
          <w:t>https://www.legifrance.gouv.fr/loda/article_lc/LEGIARTI000039784801</w:t>
        </w:r>
      </w:hyperlink>
      <w:r>
        <w:rPr>
          <w:color w:val="000000"/>
        </w:rPr>
        <w:t xml:space="preserve"> </w:t>
      </w:r>
      <w:r>
        <w:t>{/velo}</w:t>
      </w:r>
    </w:p>
    <w:p w14:paraId="16D11BEE" w14:textId="77777777" w:rsidR="004D2EB1" w:rsidRDefault="004D2EB1" w:rsidP="00F128F6">
      <w:pPr>
        <w:shd w:val="clear" w:color="auto" w:fill="FFFFFF"/>
        <w:jc w:val="both"/>
        <w:rPr>
          <w:color w:val="000000"/>
        </w:rPr>
      </w:pPr>
    </w:p>
    <w:p w14:paraId="7285D5EB" w14:textId="38F8D81C" w:rsidR="00426B5D" w:rsidRPr="00FD65E4" w:rsidRDefault="00426B5D" w:rsidP="00426B5D">
      <w:pPr>
        <w:shd w:val="clear" w:color="auto" w:fill="FFFFFF"/>
        <w:jc w:val="both"/>
        <w:rPr>
          <w:bCs/>
          <w:color w:val="000000"/>
        </w:rPr>
      </w:pPr>
      <w:r>
        <w:rPr>
          <w:b/>
          <w:color w:val="000000"/>
          <w:u w:val="single"/>
        </w:rPr>
        <w:t xml:space="preserve">{#agHybride}AG en hybride (mélange visio et présentiel) : </w:t>
      </w:r>
      <w:r>
        <w:rPr>
          <w:bCs/>
          <w:color w:val="000000"/>
        </w:rPr>
        <w:t>(Nouveaux tarifs 2027)</w:t>
      </w:r>
    </w:p>
    <w:p w14:paraId="55A344C7" w14:textId="77777777" w:rsidR="001E124F" w:rsidRDefault="00426B5D" w:rsidP="00426B5D">
      <w:pPr>
        <w:shd w:val="clear" w:color="auto" w:fill="FFFFFF"/>
        <w:jc w:val="both"/>
        <w:rPr>
          <w:color w:val="000000"/>
        </w:rPr>
      </w:pPr>
      <w:r>
        <w:rPr>
          <w:color w:val="000000"/>
        </w:rPr>
        <w:t xml:space="preserve">L’AG précédente n’a pas validé la tenue des AG en visio </w:t>
      </w:r>
    </w:p>
    <w:p w14:paraId="136C93C8" w14:textId="67F7490C" w:rsidR="00426B5D" w:rsidRDefault="001E124F" w:rsidP="00426B5D">
      <w:pPr>
        <w:shd w:val="clear" w:color="auto" w:fill="FFFFFF"/>
        <w:jc w:val="both"/>
        <w:rPr>
          <w:color w:val="000000"/>
        </w:rPr>
      </w:pPr>
      <w:r>
        <w:rPr>
          <w:color w:val="000000"/>
        </w:rPr>
        <w:t xml:space="preserve">L’AG précédente a validé la tenue des AG en visio.</w:t>
      </w:r>
    </w:p>
    <w:p w14:paraId="476E196D" w14:textId="3EE9ACFF" w:rsidR="00426B5D" w:rsidRDefault="00426B5D" w:rsidP="00426B5D">
      <w:pPr>
        <w:shd w:val="clear" w:color="auto" w:fill="FFFFFF"/>
        <w:jc w:val="both"/>
        <w:rPr>
          <w:color w:val="000000"/>
        </w:rPr>
      </w:pPr>
      <w:r>
        <w:rPr>
          <w:color w:val="000000"/>
        </w:rPr>
        <w:t xml:space="preserve">Le coût du service AG CONNECT est maintenant de : </w:t>
      </w:r>
    </w:p>
    <w:p w14:paraId="65D24628" w14:textId="39C3351B" w:rsidR="00426B5D" w:rsidRDefault="00644879" w:rsidP="00426B5D">
      <w:pPr>
        <w:shd w:val="clear" w:color="auto" w:fill="FFFFFF"/>
        <w:jc w:val="both"/>
        <w:rPr>
          <w:color w:val="000000"/>
        </w:rPr>
      </w:pPr>
      <w:r>
        <w:rPr>
          <w:color w:val="000000"/>
        </w:rPr>
        <w:t xml:space="preserve">60 € TTC / an (abonnement)</w:t>
      </w:r>
    </w:p>
    <w:p w14:paraId="4EDA6B62" w14:textId="43F1F252" w:rsidR="00426B5D" w:rsidRDefault="00426B5D" w:rsidP="00426B5D">
      <w:pPr>
        <w:shd w:val="clear" w:color="auto" w:fill="FFFFFF"/>
        <w:jc w:val="both"/>
        <w:rPr>
          <w:color w:val="000000"/>
        </w:rPr>
      </w:pPr>
      <w:r>
        <w:rPr>
          <w:color w:val="000000"/>
        </w:rPr>
        <w:t xml:space="preserve">A cela s’ajoutent les frais suivants par AG réalisée :</w:t>
      </w:r>
    </w:p>
    <w:p w14:paraId="2C567C4C" w14:textId="12F38FC2" w:rsidR="00426B5D" w:rsidRDefault="00644879" w:rsidP="00426B5D">
      <w:pPr>
        <w:shd w:val="clear" w:color="auto" w:fill="FFFFFF"/>
        <w:jc w:val="both"/>
        <w:rPr>
          <w:color w:val="000000"/>
        </w:rPr>
      </w:pPr>
      <w:r>
        <w:rPr>
          <w:color w:val="000000"/>
        </w:rPr>
        <w:t xml:space="preserve">34.80 € TTC pour les copropriétés de moins de 10 copropriétaires</w:t>
      </w:r>
    </w:p>
    <w:p w14:paraId="0097938B" w14:textId="453AC820" w:rsidR="00426B5D" w:rsidRDefault="00644879" w:rsidP="00426B5D">
      <w:pPr>
        <w:shd w:val="clear" w:color="auto" w:fill="FFFFFF"/>
        <w:jc w:val="both"/>
        <w:rPr>
          <w:color w:val="000000"/>
        </w:rPr>
      </w:pPr>
      <w:r>
        <w:rPr>
          <w:color w:val="000000"/>
        </w:rPr>
        <w:t xml:space="preserve">106,80 € TTC pour les copropriétés de plus de 10 copropriétaires</w:t>
      </w:r>
    </w:p>
    <w:p w14:paraId="7880BD95" w14:textId="77777777" w:rsidR="00C5688E" w:rsidRPr="00E96C41" w:rsidRDefault="00C5688E" w:rsidP="00C5688E">
      <w:pPr>
        <w:shd w:val="clear" w:color="auto" w:fill="FFFFFF"/>
        <w:jc w:val="both"/>
        <w:rPr>
          <w:i/>
          <w:iCs/>
          <w:color w:val="000000"/>
        </w:rPr>
      </w:pPr>
      <w:r>
        <w:rPr>
          <w:i/>
          <w:iCs/>
          <w:color w:val="000000"/>
        </w:rPr>
        <w:t>NB : application de ces tarifs à compter du 1</w:t>
      </w:r>
      <w:r>
        <w:rPr>
          <w:i/>
          <w:iCs/>
          <w:color w:val="000000"/>
          <w:vertAlign w:val="superscript"/>
        </w:rPr>
        <w:t>er</w:t>
      </w:r>
      <w:r>
        <w:rPr>
          <w:i/>
          <w:iCs/>
          <w:color w:val="000000"/>
        </w:rPr>
        <w:t xml:space="preserve"> janvier 2027. </w:t>
      </w:r>
    </w:p>
    <w:p w14:paraId="3C287E44" w14:textId="77777777" w:rsidR="00C5688E" w:rsidRDefault="00C5688E" w:rsidP="00426B5D">
      <w:pPr>
        <w:shd w:val="clear" w:color="auto" w:fill="FFFFFF"/>
        <w:jc w:val="both"/>
        <w:rPr>
          <w:color w:val="000000"/>
        </w:rPr>
      </w:pPr>
    </w:p>
    <w:p w14:paraId="5203FABC" w14:textId="77777777" w:rsidR="00426B5D" w:rsidRDefault="00426B5D" w:rsidP="00426B5D">
      <w:pPr>
        <w:shd w:val="clear" w:color="auto" w:fill="FFFFFF"/>
        <w:jc w:val="both"/>
        <w:rPr>
          <w:color w:val="000000"/>
        </w:rPr>
      </w:pPr>
      <w:r>
        <w:rPr>
          <w:color w:val="000000"/>
        </w:rPr>
        <w:t xml:space="preserve">Est-ce que ce service doit être présenté au vote ? </w:t>
      </w:r>
    </w:p>
    <w:p w14:paraId="609C1D16" w14:textId="7B1C4F2F" w:rsidR="00F128F6" w:rsidRDefault="00426B5D" w:rsidP="00F128F6">
      <w:pPr>
        <w:shd w:val="clear" w:color="auto" w:fill="FFFFFF"/>
        <w:jc w:val="both"/>
        <w:rPr>
          <w:color w:val="000000"/>
        </w:rPr>
      </w:pPr>
      <w:r>
        <w:rPr>
          <w:color w:val="000000"/>
        </w:rPr>
        <w:t xml:space="preserve">Décision du CS : </w:t>
      </w:r>
      <w:r>
        <w:t>{/agHybride}</w:t>
      </w:r>
    </w:p>
    <w:p w14:paraId="6014BFEA" w14:textId="4FBC2EAD" w:rsidR="00F128F6" w:rsidRPr="00107DF9" w:rsidRDefault="00107DF9" w:rsidP="00F128F6">
      <w:pPr>
        <w:shd w:val="clear" w:color="auto" w:fill="FFFFFF"/>
        <w:jc w:val="both"/>
        <w:rPr>
          <w:b/>
          <w:bCs/>
          <w:color w:val="000000"/>
          <w:u w:val="single"/>
        </w:rPr>
      </w:pPr>
      <w:r>
        <w:rPr>
          <w:b/>
          <w:bCs/>
          <w:color w:val="000000"/>
          <w:u w:val="single"/>
        </w:rPr>
        <w:lastRenderedPageBreak/>
        <w:t>{#locationTouristique}Rappel quant à l'obligation d'informer le syndic de toute location touristique :</w:t>
      </w:r>
    </w:p>
    <w:p w14:paraId="4DF70B4E" w14:textId="77777777" w:rsidR="00107DF9" w:rsidRDefault="00107DF9" w:rsidP="00F128F6">
      <w:pPr>
        <w:shd w:val="clear" w:color="auto" w:fill="FFFFFF"/>
        <w:jc w:val="both"/>
        <w:rPr>
          <w:color w:val="000000"/>
        </w:rPr>
      </w:pPr>
    </w:p>
    <w:p w14:paraId="2567F4AA" w14:textId="7888C35F" w:rsidR="00107DF9" w:rsidRDefault="00107DF9" w:rsidP="00107DF9">
      <w:pPr>
        <w:shd w:val="clear" w:color="auto" w:fill="FFFFFF"/>
        <w:jc w:val="both"/>
        <w:rPr>
          <w:color w:val="000000"/>
        </w:rPr>
      </w:pPr>
      <w:r>
        <w:rPr>
          <w:color w:val="000000"/>
        </w:rPr>
        <w:t xml:space="preserve">Au-delà de la déclaration obligatoire en mairie, toute location de courte durée (type Airbnb) doit également être déclarée au syndic. Ce point d’information sera ajouté à votre prochaine assemblée.</w:t>
      </w:r>
    </w:p>
    <w:p w14:paraId="5013920D" w14:textId="77777777" w:rsidR="00107DF9" w:rsidRDefault="00107DF9" w:rsidP="00107DF9">
      <w:pPr>
        <w:shd w:val="clear" w:color="auto" w:fill="FFFFFF"/>
        <w:jc w:val="both"/>
        <w:rPr>
          <w:color w:val="000000"/>
        </w:rPr>
      </w:pPr>
    </w:p>
    <w:p w14:paraId="583BAE68" w14:textId="70A9C284" w:rsidR="00107DF9" w:rsidRPr="00107DF9" w:rsidRDefault="00107DF9" w:rsidP="00107DF9">
      <w:pPr>
        <w:shd w:val="clear" w:color="auto" w:fill="FFFFFF"/>
        <w:jc w:val="both"/>
        <w:rPr>
          <w:i/>
          <w:iCs/>
          <w:color w:val="000000"/>
        </w:rPr>
      </w:pPr>
      <w:r>
        <w:rPr>
          <w:i/>
          <w:iCs/>
          <w:color w:val="000000"/>
        </w:rPr>
        <w:t xml:space="preserve">Il est rappelé, à l'ensemble des copropriétaires, l'article 8 de la loi n°2024-1039 du 19 novembre 2024 (loi Le Meur) venant compléter l'article 9 de la loi n°65-557 du 10 juillet 1965 : "Art. 9-2 - Lorsqu'un lot de copropriété fait l'objet de la déclaration prévue à l'article L. 324-1-1 du code du tourisme, le copropriétaire ou, par son intermédiaire, le locataire qui y a été autorisé en informe le syndic. Un point d'information par le syndic relatif à l'activité de location de meublés touristiques au sein de la copropriété est inscrit à l'ordre du jour de la prochaine assemblée générale."</w:t>
      </w:r>
      <w:r>
        <w:t>{/locationTouristique}</w:t>
      </w:r>
    </w:p>
    <w:p w14:paraId="049EAF71" w14:textId="77777777" w:rsidR="00107DF9" w:rsidRPr="00107DF9" w:rsidRDefault="00107DF9" w:rsidP="00107DF9">
      <w:pPr>
        <w:shd w:val="clear" w:color="auto" w:fill="FFFFFF"/>
        <w:jc w:val="both"/>
        <w:rPr>
          <w:color w:val="000000"/>
        </w:rPr>
      </w:pPr>
    </w:p>
    <w:p w14:paraId="295C0B90" w14:textId="77777777" w:rsidR="00107DF9" w:rsidRPr="00B80D0E" w:rsidRDefault="00107DF9" w:rsidP="00107DF9">
      <w:pPr>
        <w:shd w:val="clear" w:color="auto" w:fill="FFFFFF"/>
        <w:jc w:val="both"/>
        <w:rPr>
          <w:color w:val="000000"/>
        </w:rPr>
      </w:pPr>
    </w:p>
    <w:p w14:paraId="17135591" w14:textId="77777777" w:rsidR="00F128F6" w:rsidRPr="00B80D0E" w:rsidRDefault="00F128F6" w:rsidP="00F128F6">
      <w:pPr>
        <w:shd w:val="clear" w:color="auto" w:fill="FFFFFF"/>
        <w:jc w:val="both"/>
        <w:rPr>
          <w:color w:val="000000"/>
        </w:rPr>
      </w:pPr>
      <w:r>
        <w:rPr>
          <w:color w:val="000000"/>
        </w:rPr>
        <w:t>Fin de réunion :</w:t>
      </w:r>
    </w:p>
    <w:p w14:paraId="5BC6622F" w14:textId="77777777" w:rsidR="00781A91" w:rsidRDefault="00781A91" w:rsidP="00F128F6">
      <w:pPr>
        <w:rPr>
          <w:rFonts w:ascii="Arial" w:hAnsi="Arial" w:cs="Arial"/>
          <w:bCs/>
        </w:rPr>
      </w:pPr>
    </w:p>
    <w:p w14:paraId="64B17BFD" w14:textId="77777777" w:rsidR="00AC5AA6" w:rsidRPr="00AC5AA6" w:rsidRDefault="00AC5AA6" w:rsidP="00F128F6">
      <w:pPr>
        <w:rPr>
          <w:rFonts w:ascii="Arial" w:hAnsi="Arial" w:cs="Arial"/>
        </w:rPr>
      </w:pPr>
    </w:p>
    <w:sectPr w:rsidR="00AC5AA6" w:rsidRPr="00AC5AA6" w:rsidSect="00AA7C0D">
      <w:headerReference w:type="default" r:id="rId18"/>
      <w:headerReference w:type="first" r:id="rId19"/>
      <w:footerReference w:type="first" r:id="rId20"/>
      <w:pgSz w:w="11906" w:h="16838"/>
      <w:pgMar w:top="1418" w:right="1418" w:bottom="1418" w:left="1418"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E1EA" w14:textId="77777777" w:rsidR="002B4D6F" w:rsidRDefault="002B4D6F">
      <w:r>
        <w:separator/>
      </w:r>
    </w:p>
  </w:endnote>
  <w:endnote w:type="continuationSeparator" w:id="0">
    <w:p w14:paraId="1BB4CACD" w14:textId="77777777" w:rsidR="002B4D6F" w:rsidRDefault="002B4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243B" w14:textId="77777777" w:rsidR="006B73EC" w:rsidRPr="00D60B29" w:rsidRDefault="006B73EC" w:rsidP="006B73EC">
    <w:pPr>
      <w:pStyle w:val="Pieddepage"/>
      <w:jc w:val="center"/>
      <w:rPr>
        <w:rFonts w:ascii="Arial" w:hAnsi="Arial" w:cs="Arial"/>
        <w:sz w:val="20"/>
        <w:szCs w:val="20"/>
      </w:rPr>
    </w:pPr>
    <w:r>
      <w:rPr>
        <w:rFonts w:ascii="Arial" w:hAnsi="Arial" w:cs="Arial"/>
        <w:sz w:val="20"/>
        <w:szCs w:val="20"/>
      </w:rPr>
      <w:t>VENTE – LOCATION</w:t>
    </w:r>
    <w:r w:rsidRPr="00333139">
      <w:rPr>
        <w:rFonts w:ascii="Arial" w:hAnsi="Arial" w:cs="Arial"/>
        <w:sz w:val="20"/>
        <w:szCs w:val="20"/>
      </w:rPr>
      <w:t xml:space="preserve"> – GESTION </w:t>
    </w:r>
    <w:r>
      <w:rPr>
        <w:rFonts w:ascii="Arial" w:hAnsi="Arial" w:cs="Arial"/>
        <w:sz w:val="20"/>
        <w:szCs w:val="20"/>
      </w:rPr>
      <w:t xml:space="preserve">LOCATIVE </w:t>
    </w:r>
    <w:r w:rsidRPr="00333139">
      <w:rPr>
        <w:rFonts w:ascii="Arial" w:hAnsi="Arial" w:cs="Arial"/>
        <w:sz w:val="20"/>
        <w:szCs w:val="20"/>
      </w:rPr>
      <w:t>– SYNDIC DE COPROPRIETE</w:t>
    </w:r>
    <w:r w:rsidRPr="00D60B29">
      <w:rPr>
        <w:rFonts w:ascii="Arial" w:hAnsi="Arial" w:cs="Arial"/>
        <w:sz w:val="20"/>
        <w:szCs w:val="20"/>
      </w:rPr>
      <w:t xml:space="preserve"> </w:t>
    </w:r>
  </w:p>
  <w:p w14:paraId="3E447982" w14:textId="77777777" w:rsidR="006B73EC" w:rsidRPr="00FD49ED" w:rsidRDefault="006B73EC" w:rsidP="006B73EC">
    <w:pPr>
      <w:pStyle w:val="Pieddepage"/>
      <w:jc w:val="center"/>
      <w:rPr>
        <w:rFonts w:ascii="Arial" w:hAnsi="Arial" w:cs="Arial"/>
        <w:sz w:val="14"/>
        <w:szCs w:val="14"/>
      </w:rPr>
    </w:pPr>
    <w:r w:rsidRPr="005B20C5">
      <w:rPr>
        <w:rFonts w:ascii="Arial" w:hAnsi="Arial" w:cs="Arial"/>
        <w:sz w:val="14"/>
        <w:szCs w:val="14"/>
      </w:rPr>
      <w:t xml:space="preserve">SAS au capital de 90 000 € </w:t>
    </w:r>
    <w:r w:rsidRPr="00FD49ED">
      <w:rPr>
        <w:rFonts w:ascii="Arial" w:hAnsi="Arial" w:cs="Arial"/>
        <w:sz w:val="14"/>
        <w:szCs w:val="14"/>
      </w:rPr>
      <w:t>- SIREN 479 696 767 RCS VERSAILLES</w:t>
    </w:r>
  </w:p>
  <w:p w14:paraId="63F63755" w14:textId="77777777" w:rsidR="006B73EC" w:rsidRDefault="006B73EC" w:rsidP="006B73EC">
    <w:pPr>
      <w:pStyle w:val="Corpsdetextesolidaire"/>
      <w:jc w:val="center"/>
      <w:rPr>
        <w:rFonts w:ascii="Arial" w:hAnsi="Arial"/>
        <w:sz w:val="14"/>
        <w:szCs w:val="14"/>
      </w:rPr>
    </w:pPr>
    <w:r w:rsidRPr="00FD49ED">
      <w:rPr>
        <w:rFonts w:ascii="Arial" w:hAnsi="Arial"/>
        <w:sz w:val="14"/>
        <w:szCs w:val="14"/>
      </w:rPr>
      <w:t xml:space="preserve">Titulaire de la carte professionnelle n° CPI 7801 2016 000 014 479, permettant l’exercice de l’activité de : </w:t>
    </w:r>
  </w:p>
  <w:p w14:paraId="77B5A02D" w14:textId="77777777" w:rsidR="006B73EC" w:rsidRDefault="006B73EC" w:rsidP="006B73EC">
    <w:pPr>
      <w:pStyle w:val="Corpsdetextesolidaire"/>
      <w:jc w:val="center"/>
      <w:rPr>
        <w:rFonts w:ascii="Arial" w:hAnsi="Arial"/>
        <w:sz w:val="14"/>
        <w:szCs w:val="14"/>
      </w:rPr>
    </w:pPr>
    <w:r w:rsidRPr="00FD49ED">
      <w:rPr>
        <w:rFonts w:ascii="Arial" w:hAnsi="Arial"/>
        <w:sz w:val="14"/>
        <w:szCs w:val="14"/>
      </w:rPr>
      <w:t xml:space="preserve">transaction sur immeubles et fonds de commerces * gestion immobilière * Syndic de copropriété, délivrée par la CCI Paris Ile de </w:t>
    </w:r>
    <w:r>
      <w:rPr>
        <w:rFonts w:ascii="Arial" w:hAnsi="Arial"/>
        <w:sz w:val="14"/>
        <w:szCs w:val="14"/>
      </w:rPr>
      <w:t xml:space="preserve">France. </w:t>
    </w:r>
  </w:p>
  <w:p w14:paraId="0272FFAF" w14:textId="179B3C01" w:rsidR="0012680D" w:rsidRPr="006C60FB" w:rsidDel="00A80B21" w:rsidRDefault="006B73EC" w:rsidP="006B73EC">
    <w:pPr>
      <w:pStyle w:val="Corpsdetextesolidaire"/>
      <w:jc w:val="center"/>
      <w:rPr>
        <w:rFonts w:ascii="Arial" w:hAnsi="Arial"/>
        <w:sz w:val="14"/>
        <w:szCs w:val="14"/>
      </w:rPr>
    </w:pPr>
    <w:r w:rsidRPr="006C60FB" w:rsidDel="00A80B21">
      <w:rPr>
        <w:rFonts w:ascii="Arial" w:hAnsi="Arial"/>
        <w:sz w:val="14"/>
        <w:szCs w:val="14"/>
      </w:rPr>
      <w:t>Garanti par</w:t>
    </w:r>
    <w:r w:rsidRPr="006C60FB">
      <w:rPr>
        <w:rFonts w:ascii="Arial" w:hAnsi="Arial"/>
        <w:sz w:val="14"/>
        <w:szCs w:val="14"/>
      </w:rPr>
      <w:t xml:space="preserve"> GALIAN-SMABTP</w:t>
    </w:r>
    <w:r w:rsidRPr="006C60FB" w:rsidDel="00A80B21">
      <w:rPr>
        <w:rFonts w:ascii="Arial" w:hAnsi="Arial"/>
        <w:sz w:val="14"/>
        <w:szCs w:val="14"/>
      </w:rPr>
      <w:t xml:space="preserve">, </w:t>
    </w:r>
    <w:r w:rsidRPr="006C60FB">
      <w:rPr>
        <w:rFonts w:ascii="Arial" w:hAnsi="Arial"/>
        <w:sz w:val="14"/>
        <w:szCs w:val="14"/>
      </w:rPr>
      <w:t>89 rue la Boétie – 75008 Paris sous la référence 110891J.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1F72C" w14:textId="77777777" w:rsidR="002B4D6F" w:rsidRDefault="002B4D6F">
      <w:r>
        <w:separator/>
      </w:r>
    </w:p>
  </w:footnote>
  <w:footnote w:type="continuationSeparator" w:id="0">
    <w:p w14:paraId="5831A345" w14:textId="77777777" w:rsidR="002B4D6F" w:rsidRDefault="002B4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08B4" w14:textId="77777777" w:rsidR="00F022D9" w:rsidRPr="00F42405" w:rsidRDefault="00F022D9" w:rsidP="00E245B5">
    <w:pPr>
      <w:pStyle w:val="En-tte"/>
      <w:jc w:val="cent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5E69" w14:textId="66B5DE38" w:rsidR="00BB407D" w:rsidRDefault="006B73EC" w:rsidP="00AA7C0D">
    <w:pPr>
      <w:pStyle w:val="En-tte"/>
      <w:ind w:hanging="1418"/>
    </w:pPr>
    <w:r>
      <w:rPr>
        <w:noProof/>
      </w:rPr>
      <mc:AlternateContent>
        <mc:Choice Requires="wpg">
          <w:drawing>
            <wp:anchor distT="0" distB="0" distL="114300" distR="114300" simplePos="0" relativeHeight="251659264" behindDoc="0" locked="0" layoutInCell="1" allowOverlap="1" wp14:anchorId="037839E2" wp14:editId="18DFCC0B">
              <wp:simplePos x="0" y="0"/>
              <wp:positionH relativeFrom="margin">
                <wp:align>center</wp:align>
              </wp:positionH>
              <wp:positionV relativeFrom="paragraph">
                <wp:posOffset>137795</wp:posOffset>
              </wp:positionV>
              <wp:extent cx="6308090" cy="1224280"/>
              <wp:effectExtent l="0" t="0" r="0" b="0"/>
              <wp:wrapNone/>
              <wp:docPr id="109860086"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090" cy="1224280"/>
                        <a:chOff x="1050" y="489"/>
                        <a:chExt cx="9934" cy="1928"/>
                      </a:xfrm>
                    </wpg:grpSpPr>
                    <pic:pic xmlns:pic="http://schemas.openxmlformats.org/drawingml/2006/picture">
                      <pic:nvPicPr>
                        <pic:cNvPr id="769703556" name="Image 1" descr="Une image contenant texte, Police, Graphique, cercl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4104" y="525"/>
                          <a:ext cx="1506" cy="1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63425504" name="Image 1" descr="Image_Fond"/>
                        <pic:cNvPicPr>
                          <a:picLocks noChangeAspect="1" noChangeArrowheads="1"/>
                        </pic:cNvPicPr>
                      </pic:nvPicPr>
                      <pic:blipFill>
                        <a:blip r:embed="rId2">
                          <a:extLst>
                            <a:ext uri="{28A0092B-C50C-407E-A947-70E740481C1C}">
                              <a14:useLocalDpi xmlns:a14="http://schemas.microsoft.com/office/drawing/2010/main" val="0"/>
                            </a:ext>
                          </a:extLst>
                        </a:blip>
                        <a:srcRect l="44273" t="16417" r="19398" b="-16417"/>
                        <a:stretch>
                          <a:fillRect/>
                        </a:stretch>
                      </pic:blipFill>
                      <pic:spPr bwMode="auto">
                        <a:xfrm>
                          <a:off x="6855" y="489"/>
                          <a:ext cx="4129" cy="1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74212772" name="Image 1" descr="Une image contenant texte, dessin humoristique, clipart, illustration&#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050" y="489"/>
                          <a:ext cx="2944" cy="1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ADCB850" id="Groupe 1" o:spid="_x0000_s1026" style="position:absolute;margin-left:0;margin-top:10.85pt;width:496.7pt;height:96.4pt;z-index:251659264;mso-position-horizontal:center;mso-position-horizontal-relative:margin" coordorigin="1050,489" coordsize="9934,192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texte, Police, Graphique, cercle&#10;&#10;Le contenu généré par l’IA peut être incorrect." style="position:absolute;left:4104;top:525;width:1506;height:1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">
                <v:imagedata r:id="rId4" o:title="Une image contenant texte, Police, Graphique, cercle&#10;&#10;Le contenu généré par l’IA peut être incorrect"/>
              </v:shape>
              <v:shape id="Image 1" o:spid="_x0000_s1028" type="#_x0000_t75" alt="Image_Fond" style="position:absolute;left:6855;top:489;width:4129;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">
                <v:imagedata r:id="rId5" o:title="Image_Fond" croptop="10759f" cropbottom="-10759f" cropleft="29015f" cropright="12713f"/>
              </v:shape>
              <v:shape id="Image 1" o:spid="_x0000_s1029" type="#_x0000_t75" alt="Une image contenant texte, dessin humoristique, clipart, illustration&#10;&#10;Description générée automatiquement" style="position:absolute;left:1050;top:489;width:2944;height:1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">
                <v:imagedata r:id="rId6" o:title="Une image contenant texte, dessin humoristique, clipart, illustration&#10;&#10;Description générée automatiquement"/>
              </v:shape>
              <w10:wrap anchorx="margin"/>
            </v:group>
          </w:pict>
        </mc:Fallback>
      </mc:AlternateContent>
    </w:r>
    <w:r w:rsidR="00BB407D">
      <w:tab/>
    </w:r>
    <w:r w:rsidR="00BB407D">
      <w:tab/>
    </w:r>
    <w:r w:rsidR="00BB407D">
      <w:tab/>
    </w:r>
  </w:p>
  <w:p w14:paraId="07BBB1DF" w14:textId="1972DDDB" w:rsidR="006B73EC" w:rsidRPr="002B111F" w:rsidRDefault="00BB407D" w:rsidP="006B73EC">
    <w:pPr>
      <w:pStyle w:val="En-tte"/>
      <w:keepNext/>
      <w:tabs>
        <w:tab w:val="clear" w:pos="4536"/>
        <w:tab w:val="clear" w:pos="9072"/>
        <w:tab w:val="left" w:pos="1065"/>
      </w:tabs>
      <w:ind w:hanging="1418"/>
      <w:jc w:val="both"/>
      <w:rPr>
        <w:rFonts w:ascii="Arial" w:hAnsi="Arial" w:cs="Arial"/>
        <w:b/>
        <w:color w:val="006600"/>
        <w:sz w:val="16"/>
        <w:szCs w:val="16"/>
      </w:rPr>
    </w:pPr>
    <w:r>
      <w:tab/>
    </w:r>
    <w:r w:rsidR="006B73EC">
      <w:tab/>
    </w:r>
  </w:p>
  <w:p w14:paraId="7790C4EE" w14:textId="32B91184" w:rsidR="00BB407D" w:rsidRPr="002B111F" w:rsidRDefault="00BB407D" w:rsidP="002B111F">
    <w:pPr>
      <w:pStyle w:val="En-tte"/>
      <w:tabs>
        <w:tab w:val="clear" w:pos="9072"/>
        <w:tab w:val="right" w:pos="9214"/>
      </w:tabs>
      <w:ind w:hanging="1418"/>
      <w:rPr>
        <w:rFonts w:ascii="Arial" w:hAnsi="Arial" w:cs="Arial"/>
        <w:b/>
        <w:color w:val="0066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D34"/>
    <w:multiLevelType w:val="hybridMultilevel"/>
    <w:tmpl w:val="8CA0465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F4790"/>
    <w:multiLevelType w:val="multilevel"/>
    <w:tmpl w:val="52F4C4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E172B"/>
    <w:multiLevelType w:val="hybridMultilevel"/>
    <w:tmpl w:val="24D09E3A"/>
    <w:lvl w:ilvl="0" w:tplc="B5A87E2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D30C22"/>
    <w:multiLevelType w:val="multilevel"/>
    <w:tmpl w:val="61A8D96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1F7E93"/>
    <w:multiLevelType w:val="hybridMultilevel"/>
    <w:tmpl w:val="3DCE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C743D92"/>
    <w:multiLevelType w:val="hybridMultilevel"/>
    <w:tmpl w:val="CC42AB92"/>
    <w:lvl w:ilvl="0" w:tplc="510810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55E435C"/>
    <w:multiLevelType w:val="multilevel"/>
    <w:tmpl w:val="A20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EA6D35"/>
    <w:multiLevelType w:val="hybridMultilevel"/>
    <w:tmpl w:val="0798B746"/>
    <w:lvl w:ilvl="0" w:tplc="4CA0F01C">
      <w:start w:val="47"/>
      <w:numFmt w:val="bullet"/>
      <w:lvlText w:val="-"/>
      <w:lvlJc w:val="left"/>
      <w:pPr>
        <w:ind w:left="1770" w:hanging="360"/>
      </w:pPr>
      <w:rPr>
        <w:rFonts w:ascii="Arial" w:eastAsia="Times New Roman" w:hAnsi="Arial" w:cs="Arial"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8" w15:restartNumberingAfterBreak="0">
    <w:nsid w:val="6C6933E9"/>
    <w:multiLevelType w:val="hybridMultilevel"/>
    <w:tmpl w:val="F8B248F8"/>
    <w:lvl w:ilvl="0" w:tplc="ED66FFC0">
      <w:start w:val="47"/>
      <w:numFmt w:val="bullet"/>
      <w:lvlText w:val="-"/>
      <w:lvlJc w:val="left"/>
      <w:pPr>
        <w:ind w:left="1770" w:hanging="360"/>
      </w:pPr>
      <w:rPr>
        <w:rFonts w:ascii="Arial" w:eastAsia="Times New Roman" w:hAnsi="Arial" w:cs="Arial"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num w:numId="1" w16cid:durableId="229735723">
    <w:abstractNumId w:val="8"/>
  </w:num>
  <w:num w:numId="2" w16cid:durableId="45766420">
    <w:abstractNumId w:val="7"/>
  </w:num>
  <w:num w:numId="3" w16cid:durableId="1918705684">
    <w:abstractNumId w:val="2"/>
  </w:num>
  <w:num w:numId="4" w16cid:durableId="1476221269">
    <w:abstractNumId w:val="5"/>
  </w:num>
  <w:num w:numId="5" w16cid:durableId="1088388471">
    <w:abstractNumId w:val="1"/>
  </w:num>
  <w:num w:numId="6" w16cid:durableId="993022969">
    <w:abstractNumId w:val="3"/>
  </w:num>
  <w:num w:numId="7" w16cid:durableId="349070561">
    <w:abstractNumId w:val="6"/>
  </w:num>
  <w:num w:numId="8" w16cid:durableId="1031877421">
    <w:abstractNumId w:val="0"/>
  </w:num>
  <w:num w:numId="9" w16cid:durableId="1356538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F6"/>
    <w:rsid w:val="000054D4"/>
    <w:rsid w:val="0000679C"/>
    <w:rsid w:val="00006AEE"/>
    <w:rsid w:val="00022D8F"/>
    <w:rsid w:val="00023787"/>
    <w:rsid w:val="00076E24"/>
    <w:rsid w:val="000D42F6"/>
    <w:rsid w:val="000F6F77"/>
    <w:rsid w:val="00107DF9"/>
    <w:rsid w:val="0012680D"/>
    <w:rsid w:val="0013396A"/>
    <w:rsid w:val="00151A1C"/>
    <w:rsid w:val="001522AF"/>
    <w:rsid w:val="00172978"/>
    <w:rsid w:val="00196363"/>
    <w:rsid w:val="001B17D1"/>
    <w:rsid w:val="001C01FB"/>
    <w:rsid w:val="001C2782"/>
    <w:rsid w:val="001E124F"/>
    <w:rsid w:val="001E3424"/>
    <w:rsid w:val="001E75C4"/>
    <w:rsid w:val="0020055F"/>
    <w:rsid w:val="00206CD0"/>
    <w:rsid w:val="002301EE"/>
    <w:rsid w:val="002422E5"/>
    <w:rsid w:val="00271EE3"/>
    <w:rsid w:val="00285999"/>
    <w:rsid w:val="00291D0E"/>
    <w:rsid w:val="00296AD9"/>
    <w:rsid w:val="002A4993"/>
    <w:rsid w:val="002B111F"/>
    <w:rsid w:val="002B4D6F"/>
    <w:rsid w:val="002B6BCD"/>
    <w:rsid w:val="002C6073"/>
    <w:rsid w:val="002C6A06"/>
    <w:rsid w:val="002D3F1F"/>
    <w:rsid w:val="002D72FA"/>
    <w:rsid w:val="002E2900"/>
    <w:rsid w:val="002F3FED"/>
    <w:rsid w:val="0032618F"/>
    <w:rsid w:val="00333139"/>
    <w:rsid w:val="003477C7"/>
    <w:rsid w:val="00381EF9"/>
    <w:rsid w:val="003A22EA"/>
    <w:rsid w:val="003A2842"/>
    <w:rsid w:val="003B2586"/>
    <w:rsid w:val="003B4FE4"/>
    <w:rsid w:val="003C1BAA"/>
    <w:rsid w:val="003D7709"/>
    <w:rsid w:val="003E646E"/>
    <w:rsid w:val="00410CF5"/>
    <w:rsid w:val="00426B5D"/>
    <w:rsid w:val="00446A99"/>
    <w:rsid w:val="004552AA"/>
    <w:rsid w:val="0048104B"/>
    <w:rsid w:val="00491D29"/>
    <w:rsid w:val="004B74D4"/>
    <w:rsid w:val="004D0C97"/>
    <w:rsid w:val="004D2EB1"/>
    <w:rsid w:val="004F128B"/>
    <w:rsid w:val="00501260"/>
    <w:rsid w:val="00506B9E"/>
    <w:rsid w:val="00522EAE"/>
    <w:rsid w:val="005471CB"/>
    <w:rsid w:val="00554CAF"/>
    <w:rsid w:val="00561D28"/>
    <w:rsid w:val="00562D06"/>
    <w:rsid w:val="00567CF1"/>
    <w:rsid w:val="00583A5D"/>
    <w:rsid w:val="00586C73"/>
    <w:rsid w:val="005C00D3"/>
    <w:rsid w:val="005D306B"/>
    <w:rsid w:val="006041D1"/>
    <w:rsid w:val="00607759"/>
    <w:rsid w:val="00612D19"/>
    <w:rsid w:val="006304A9"/>
    <w:rsid w:val="00644879"/>
    <w:rsid w:val="006568D5"/>
    <w:rsid w:val="006B49A0"/>
    <w:rsid w:val="006B73EC"/>
    <w:rsid w:val="006C2314"/>
    <w:rsid w:val="006C60FB"/>
    <w:rsid w:val="006D2862"/>
    <w:rsid w:val="006D3DDB"/>
    <w:rsid w:val="006D7162"/>
    <w:rsid w:val="006E45B5"/>
    <w:rsid w:val="006E7FE9"/>
    <w:rsid w:val="006F240C"/>
    <w:rsid w:val="006F2425"/>
    <w:rsid w:val="006F3785"/>
    <w:rsid w:val="00722FC3"/>
    <w:rsid w:val="007461CE"/>
    <w:rsid w:val="00777F43"/>
    <w:rsid w:val="00781A91"/>
    <w:rsid w:val="007826FE"/>
    <w:rsid w:val="007E64CE"/>
    <w:rsid w:val="007E71F8"/>
    <w:rsid w:val="007F1DDF"/>
    <w:rsid w:val="007F4364"/>
    <w:rsid w:val="007F5986"/>
    <w:rsid w:val="00837B8B"/>
    <w:rsid w:val="00855792"/>
    <w:rsid w:val="008900CA"/>
    <w:rsid w:val="008904F2"/>
    <w:rsid w:val="008C26FF"/>
    <w:rsid w:val="008D1047"/>
    <w:rsid w:val="008D4A3A"/>
    <w:rsid w:val="009330A1"/>
    <w:rsid w:val="009A3B1A"/>
    <w:rsid w:val="009A671A"/>
    <w:rsid w:val="009C13FB"/>
    <w:rsid w:val="009C40F7"/>
    <w:rsid w:val="009D6C80"/>
    <w:rsid w:val="009E4255"/>
    <w:rsid w:val="009F03C4"/>
    <w:rsid w:val="00A11796"/>
    <w:rsid w:val="00A23A92"/>
    <w:rsid w:val="00A504E7"/>
    <w:rsid w:val="00A6346F"/>
    <w:rsid w:val="00A768BF"/>
    <w:rsid w:val="00A80EBA"/>
    <w:rsid w:val="00A90B86"/>
    <w:rsid w:val="00A92201"/>
    <w:rsid w:val="00A95589"/>
    <w:rsid w:val="00AA7C0D"/>
    <w:rsid w:val="00AB5925"/>
    <w:rsid w:val="00AC50F6"/>
    <w:rsid w:val="00AC5AA6"/>
    <w:rsid w:val="00AE7573"/>
    <w:rsid w:val="00AF79FA"/>
    <w:rsid w:val="00B06C15"/>
    <w:rsid w:val="00B4349F"/>
    <w:rsid w:val="00B73642"/>
    <w:rsid w:val="00B760A2"/>
    <w:rsid w:val="00B81004"/>
    <w:rsid w:val="00B81C07"/>
    <w:rsid w:val="00B9378C"/>
    <w:rsid w:val="00B942A8"/>
    <w:rsid w:val="00BA024B"/>
    <w:rsid w:val="00BB407D"/>
    <w:rsid w:val="00BB4459"/>
    <w:rsid w:val="00BB46D9"/>
    <w:rsid w:val="00BB7282"/>
    <w:rsid w:val="00BC32E9"/>
    <w:rsid w:val="00BD7669"/>
    <w:rsid w:val="00C07F5C"/>
    <w:rsid w:val="00C21E7A"/>
    <w:rsid w:val="00C47110"/>
    <w:rsid w:val="00C555BC"/>
    <w:rsid w:val="00C5688E"/>
    <w:rsid w:val="00C72D8E"/>
    <w:rsid w:val="00C82219"/>
    <w:rsid w:val="00C9420A"/>
    <w:rsid w:val="00CA0734"/>
    <w:rsid w:val="00CA4887"/>
    <w:rsid w:val="00CB7CDB"/>
    <w:rsid w:val="00CC0E25"/>
    <w:rsid w:val="00CC250A"/>
    <w:rsid w:val="00CC6709"/>
    <w:rsid w:val="00CD5234"/>
    <w:rsid w:val="00CD6E27"/>
    <w:rsid w:val="00D22AD0"/>
    <w:rsid w:val="00D27A27"/>
    <w:rsid w:val="00D47C02"/>
    <w:rsid w:val="00D52374"/>
    <w:rsid w:val="00D664EB"/>
    <w:rsid w:val="00D7323A"/>
    <w:rsid w:val="00D73F62"/>
    <w:rsid w:val="00DA7089"/>
    <w:rsid w:val="00E01D96"/>
    <w:rsid w:val="00E10F2A"/>
    <w:rsid w:val="00E11F00"/>
    <w:rsid w:val="00E24182"/>
    <w:rsid w:val="00E245B5"/>
    <w:rsid w:val="00E252BA"/>
    <w:rsid w:val="00E4203D"/>
    <w:rsid w:val="00E66B14"/>
    <w:rsid w:val="00E908C2"/>
    <w:rsid w:val="00EA5C8D"/>
    <w:rsid w:val="00ED1AED"/>
    <w:rsid w:val="00EF3F69"/>
    <w:rsid w:val="00EF58A5"/>
    <w:rsid w:val="00F01253"/>
    <w:rsid w:val="00F022D9"/>
    <w:rsid w:val="00F057D4"/>
    <w:rsid w:val="00F06416"/>
    <w:rsid w:val="00F128F6"/>
    <w:rsid w:val="00F308A9"/>
    <w:rsid w:val="00F31BEA"/>
    <w:rsid w:val="00F41D32"/>
    <w:rsid w:val="00F42405"/>
    <w:rsid w:val="00F47CE0"/>
    <w:rsid w:val="00F60661"/>
    <w:rsid w:val="00F61087"/>
    <w:rsid w:val="00F82752"/>
    <w:rsid w:val="00F875CC"/>
    <w:rsid w:val="00F96D8E"/>
    <w:rsid w:val="00FA1B68"/>
    <w:rsid w:val="00FC1AC7"/>
    <w:rsid w:val="00FC417E"/>
    <w:rsid w:val="00FD65E4"/>
    <w:rsid w:val="00FF7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2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8F6"/>
    <w:rPr>
      <w:rFonts w:ascii="Calibri" w:eastAsiaTheme="minorHAnsi" w:hAnsi="Calibri"/>
      <w:sz w:val="22"/>
      <w:szCs w:val="22"/>
      <w:lang w:eastAsia="en-US"/>
    </w:rPr>
  </w:style>
  <w:style w:type="paragraph" w:styleId="Titre2">
    <w:name w:val="heading 2"/>
    <w:basedOn w:val="Normal"/>
    <w:link w:val="Titre2Car"/>
    <w:uiPriority w:val="9"/>
    <w:qFormat/>
    <w:rsid w:val="00426B5D"/>
    <w:pPr>
      <w:spacing w:before="100" w:beforeAutospacing="1" w:after="100" w:afterAutospacing="1"/>
      <w:outlineLvl w:val="1"/>
    </w:pPr>
    <w:rPr>
      <w:rFonts w:ascii="Times New Roman" w:eastAsia="Times New Roman" w:hAnsi="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4F128B"/>
    <w:pPr>
      <w:tabs>
        <w:tab w:val="center" w:pos="4536"/>
        <w:tab w:val="right" w:pos="9072"/>
      </w:tabs>
    </w:pPr>
  </w:style>
  <w:style w:type="paragraph" w:styleId="Pieddepage">
    <w:name w:val="footer"/>
    <w:basedOn w:val="Normal"/>
    <w:link w:val="PieddepageCar"/>
    <w:rsid w:val="004F128B"/>
    <w:pPr>
      <w:tabs>
        <w:tab w:val="center" w:pos="4536"/>
        <w:tab w:val="right" w:pos="9072"/>
      </w:tabs>
    </w:pPr>
  </w:style>
  <w:style w:type="paragraph" w:styleId="Textedebulles">
    <w:name w:val="Balloon Text"/>
    <w:basedOn w:val="Normal"/>
    <w:semiHidden/>
    <w:rsid w:val="00206CD0"/>
    <w:rPr>
      <w:rFonts w:ascii="Tahoma" w:hAnsi="Tahoma" w:cs="Tahoma"/>
      <w:sz w:val="16"/>
      <w:szCs w:val="16"/>
    </w:rPr>
  </w:style>
  <w:style w:type="character" w:styleId="Lienhypertexte">
    <w:name w:val="Hyperlink"/>
    <w:rsid w:val="00F42405"/>
    <w:rPr>
      <w:color w:val="0000FF"/>
      <w:u w:val="single"/>
    </w:rPr>
  </w:style>
  <w:style w:type="paragraph" w:styleId="Retraitcorpsdetexte">
    <w:name w:val="Body Text Indent"/>
    <w:basedOn w:val="Normal"/>
    <w:rsid w:val="00855792"/>
    <w:pPr>
      <w:spacing w:after="120"/>
      <w:ind w:left="283"/>
    </w:pPr>
    <w:rPr>
      <w:szCs w:val="20"/>
    </w:rPr>
  </w:style>
  <w:style w:type="character" w:customStyle="1" w:styleId="PieddepageCar">
    <w:name w:val="Pied de page Car"/>
    <w:basedOn w:val="Policepardfaut"/>
    <w:link w:val="Pieddepage"/>
    <w:rsid w:val="0012680D"/>
    <w:rPr>
      <w:sz w:val="24"/>
      <w:szCs w:val="24"/>
    </w:rPr>
  </w:style>
  <w:style w:type="paragraph" w:customStyle="1" w:styleId="Corpsdetextesolidaire">
    <w:name w:val="Corps de texte solidaire"/>
    <w:basedOn w:val="Corpsdetexte"/>
    <w:rsid w:val="0012680D"/>
    <w:pPr>
      <w:keepNext/>
      <w:spacing w:after="0" w:line="276" w:lineRule="auto"/>
    </w:pPr>
    <w:rPr>
      <w:rFonts w:asciiTheme="minorHAnsi" w:hAnsiTheme="minorHAnsi" w:cstheme="minorBidi"/>
    </w:rPr>
  </w:style>
  <w:style w:type="paragraph" w:styleId="Corpsdetexte">
    <w:name w:val="Body Text"/>
    <w:basedOn w:val="Normal"/>
    <w:link w:val="CorpsdetexteCar"/>
    <w:uiPriority w:val="99"/>
    <w:semiHidden/>
    <w:unhideWhenUsed/>
    <w:rsid w:val="0012680D"/>
    <w:pPr>
      <w:spacing w:after="120"/>
    </w:pPr>
  </w:style>
  <w:style w:type="character" w:customStyle="1" w:styleId="CorpsdetexteCar">
    <w:name w:val="Corps de texte Car"/>
    <w:basedOn w:val="Policepardfaut"/>
    <w:link w:val="Corpsdetexte"/>
    <w:uiPriority w:val="99"/>
    <w:semiHidden/>
    <w:rsid w:val="0012680D"/>
    <w:rPr>
      <w:sz w:val="24"/>
      <w:szCs w:val="24"/>
    </w:rPr>
  </w:style>
  <w:style w:type="paragraph" w:styleId="Sansinterligne">
    <w:name w:val="No Spacing"/>
    <w:uiPriority w:val="1"/>
    <w:qFormat/>
    <w:rsid w:val="00F128F6"/>
    <w:rPr>
      <w:rFonts w:asciiTheme="minorHAnsi" w:eastAsiaTheme="minorHAnsi" w:hAnsiTheme="minorHAnsi" w:cstheme="minorBidi"/>
      <w:sz w:val="22"/>
      <w:szCs w:val="22"/>
      <w:lang w:eastAsia="en-US"/>
    </w:rPr>
  </w:style>
  <w:style w:type="character" w:styleId="Mentionnonrsolue">
    <w:name w:val="Unresolved Mention"/>
    <w:basedOn w:val="Policepardfaut"/>
    <w:uiPriority w:val="99"/>
    <w:semiHidden/>
    <w:unhideWhenUsed/>
    <w:rsid w:val="00426B5D"/>
    <w:rPr>
      <w:color w:val="605E5C"/>
      <w:shd w:val="clear" w:color="auto" w:fill="E1DFDD"/>
    </w:rPr>
  </w:style>
  <w:style w:type="character" w:customStyle="1" w:styleId="Titre2Car">
    <w:name w:val="Titre 2 Car"/>
    <w:basedOn w:val="Policepardfaut"/>
    <w:link w:val="Titre2"/>
    <w:uiPriority w:val="9"/>
    <w:rsid w:val="00426B5D"/>
    <w:rPr>
      <w:b/>
      <w:bCs/>
      <w:sz w:val="36"/>
      <w:szCs w:val="36"/>
    </w:rPr>
  </w:style>
  <w:style w:type="paragraph" w:styleId="NormalWeb">
    <w:name w:val="Normal (Web)"/>
    <w:basedOn w:val="Normal"/>
    <w:uiPriority w:val="99"/>
    <w:semiHidden/>
    <w:unhideWhenUsed/>
    <w:rsid w:val="00426B5D"/>
    <w:pPr>
      <w:spacing w:before="100" w:beforeAutospacing="1" w:after="100" w:afterAutospacing="1"/>
    </w:pPr>
    <w:rPr>
      <w:rFonts w:ascii="Times New Roman" w:eastAsia="Times New Roman" w:hAnsi="Times New Roman"/>
      <w:sz w:val="24"/>
      <w:szCs w:val="24"/>
      <w:lang w:eastAsia="fr-FR"/>
    </w:rPr>
  </w:style>
  <w:style w:type="character" w:customStyle="1" w:styleId="tool-tip">
    <w:name w:val="tool-tip"/>
    <w:basedOn w:val="Policepardfaut"/>
    <w:rsid w:val="00426B5D"/>
  </w:style>
  <w:style w:type="character" w:customStyle="1" w:styleId="sr-only">
    <w:name w:val="sr-only"/>
    <w:basedOn w:val="Policepardfaut"/>
    <w:rsid w:val="00426B5D"/>
  </w:style>
  <w:style w:type="character" w:styleId="lev">
    <w:name w:val="Strong"/>
    <w:basedOn w:val="Policepardfaut"/>
    <w:uiPriority w:val="22"/>
    <w:qFormat/>
    <w:rsid w:val="00B760A2"/>
    <w:rPr>
      <w:b/>
      <w:bCs/>
    </w:rPr>
  </w:style>
  <w:style w:type="paragraph" w:customStyle="1" w:styleId="Default">
    <w:name w:val="Default"/>
    <w:rsid w:val="00F96D8E"/>
    <w:pPr>
      <w:autoSpaceDE w:val="0"/>
      <w:autoSpaceDN w:val="0"/>
      <w:adjustRightInd w:val="0"/>
    </w:pPr>
    <w:rPr>
      <w:color w:val="000000"/>
      <w:sz w:val="24"/>
      <w:szCs w:val="24"/>
    </w:rPr>
  </w:style>
  <w:style w:type="paragraph" w:styleId="Paragraphedeliste">
    <w:name w:val="List Paragraph"/>
    <w:basedOn w:val="Normal"/>
    <w:uiPriority w:val="34"/>
    <w:qFormat/>
    <w:rsid w:val="00F31BEA"/>
    <w:pPr>
      <w:ind w:left="720"/>
      <w:contextualSpacing/>
    </w:pPr>
  </w:style>
  <w:style w:type="character" w:styleId="Lienhypertextesuivivisit">
    <w:name w:val="FollowedHyperlink"/>
    <w:basedOn w:val="Policepardfaut"/>
    <w:uiPriority w:val="99"/>
    <w:semiHidden/>
    <w:unhideWhenUsed/>
    <w:rsid w:val="00506B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113547">
      <w:bodyDiv w:val="1"/>
      <w:marLeft w:val="0"/>
      <w:marRight w:val="0"/>
      <w:marTop w:val="0"/>
      <w:marBottom w:val="0"/>
      <w:divBdr>
        <w:top w:val="none" w:sz="0" w:space="0" w:color="auto"/>
        <w:left w:val="none" w:sz="0" w:space="0" w:color="auto"/>
        <w:bottom w:val="none" w:sz="0" w:space="0" w:color="auto"/>
        <w:right w:val="none" w:sz="0" w:space="0" w:color="auto"/>
      </w:divBdr>
    </w:div>
    <w:div w:id="739593048">
      <w:bodyDiv w:val="1"/>
      <w:marLeft w:val="0"/>
      <w:marRight w:val="0"/>
      <w:marTop w:val="0"/>
      <w:marBottom w:val="0"/>
      <w:divBdr>
        <w:top w:val="none" w:sz="0" w:space="0" w:color="auto"/>
        <w:left w:val="none" w:sz="0" w:space="0" w:color="auto"/>
        <w:bottom w:val="none" w:sz="0" w:space="0" w:color="auto"/>
        <w:right w:val="none" w:sz="0" w:space="0" w:color="auto"/>
      </w:divBdr>
    </w:div>
    <w:div w:id="1023942015">
      <w:bodyDiv w:val="1"/>
      <w:marLeft w:val="0"/>
      <w:marRight w:val="0"/>
      <w:marTop w:val="0"/>
      <w:marBottom w:val="0"/>
      <w:divBdr>
        <w:top w:val="none" w:sz="0" w:space="0" w:color="auto"/>
        <w:left w:val="none" w:sz="0" w:space="0" w:color="auto"/>
        <w:bottom w:val="none" w:sz="0" w:space="0" w:color="auto"/>
        <w:right w:val="none" w:sz="0" w:space="0" w:color="auto"/>
      </w:divBdr>
    </w:div>
    <w:div w:id="1044408442">
      <w:bodyDiv w:val="1"/>
      <w:marLeft w:val="0"/>
      <w:marRight w:val="0"/>
      <w:marTop w:val="0"/>
      <w:marBottom w:val="0"/>
      <w:divBdr>
        <w:top w:val="none" w:sz="0" w:space="0" w:color="auto"/>
        <w:left w:val="none" w:sz="0" w:space="0" w:color="auto"/>
        <w:bottom w:val="none" w:sz="0" w:space="0" w:color="auto"/>
        <w:right w:val="none" w:sz="0" w:space="0" w:color="auto"/>
      </w:divBdr>
    </w:div>
    <w:div w:id="192048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france.gouv.fr/jorf/article_jo/JORFARTI000043957111"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ervice-public.fr/particuliers/vosdroits/F32059" TargetMode="External"/><Relationship Id="rId17" Type="http://schemas.openxmlformats.org/officeDocument/2006/relationships/hyperlink" Target="https://www.legifrance.gouv.fr/loda/article_lc/LEGIARTI000039784801" TargetMode="External"/><Relationship Id="rId2" Type="http://schemas.openxmlformats.org/officeDocument/2006/relationships/customXml" Target="../customXml/item2.xml"/><Relationship Id="rId16" Type="http://schemas.openxmlformats.org/officeDocument/2006/relationships/hyperlink" Target="https://www.legifrance.gouv.fr/loda/article_lc/LEGIARTI00003978480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al31france.sharepoint.com/:x:/s/copro/IQDSZYi7HT1ocryLIahR7GZmAY2iyBO5xxyUrB5438ebjZI?e=jYC5DC" TargetMode="External"/><Relationship Id="rId5" Type="http://schemas.openxmlformats.org/officeDocument/2006/relationships/numbering" Target="numbering.xml"/><Relationship Id="rId15" Type="http://schemas.openxmlformats.org/officeDocument/2006/relationships/hyperlink" Target="https://www.legifrance.gouv.fr/jorf/article_jo/JORFARTI000043957098"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france.gouv.fr/jorf/article_jo/JORFARTI000043957111"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b8ebbbc-ac00-4f96-9091-6d84b5cb3f29" xsi:nil="true"/>
    <lcf76f155ced4ddcb4097134ff3c332f xmlns="bc0e56ef-17ee-484a-8005-4be3ed6d054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F3FCA692185A140B80CA4746EC2C50E" ma:contentTypeVersion="12" ma:contentTypeDescription="Crée un document." ma:contentTypeScope="" ma:versionID="c5aa4b96655d716476a77c8704c77485">
  <xsd:schema xmlns:xsd="http://www.w3.org/2001/XMLSchema" xmlns:xs="http://www.w3.org/2001/XMLSchema" xmlns:p="http://schemas.microsoft.com/office/2006/metadata/properties" xmlns:ns2="bc0e56ef-17ee-484a-8005-4be3ed6d0549" xmlns:ns3="8b8ebbbc-ac00-4f96-9091-6d84b5cb3f29" targetNamespace="http://schemas.microsoft.com/office/2006/metadata/properties" ma:root="true" ma:fieldsID="01ab840dad7773884f6fa870d1baf5c1" ns2:_="" ns3:_="">
    <xsd:import namespace="bc0e56ef-17ee-484a-8005-4be3ed6d0549"/>
    <xsd:import namespace="8b8ebbbc-ac00-4f96-9091-6d84b5cb3f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0e56ef-17ee-484a-8005-4be3ed6d0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f298af88-8b59-4f35-895d-5f7077cc040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8ebbbc-ac00-4f96-9091-6d84b5cb3f2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5eb14a6-e38f-4f58-8961-97d09bf2ecb0}" ma:internalName="TaxCatchAll" ma:showField="CatchAllData" ma:web="8b8ebbbc-ac00-4f96-9091-6d84b5cb3f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4050EE-4D44-4DDE-982B-2D57EFA3853D}">
  <ds:schemaRefs>
    <ds:schemaRef ds:uri="http://schemas.microsoft.com/office/2006/metadata/properties"/>
    <ds:schemaRef ds:uri="http://schemas.microsoft.com/office/infopath/2007/PartnerControls"/>
    <ds:schemaRef ds:uri="8b8ebbbc-ac00-4f96-9091-6d84b5cb3f29"/>
    <ds:schemaRef ds:uri="bc0e56ef-17ee-484a-8005-4be3ed6d0549"/>
  </ds:schemaRefs>
</ds:datastoreItem>
</file>

<file path=customXml/itemProps2.xml><?xml version="1.0" encoding="utf-8"?>
<ds:datastoreItem xmlns:ds="http://schemas.openxmlformats.org/officeDocument/2006/customXml" ds:itemID="{B4745FEA-D71A-4920-AC34-D0EC1A546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0e56ef-17ee-484a-8005-4be3ed6d0549"/>
    <ds:schemaRef ds:uri="8b8ebbbc-ac00-4f96-9091-6d84b5cb3f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A1ED8F-B84D-470B-8D66-4832B9C65EF3}">
  <ds:schemaRefs>
    <ds:schemaRef ds:uri="http://schemas.openxmlformats.org/officeDocument/2006/bibliography"/>
  </ds:schemaRefs>
</ds:datastoreItem>
</file>

<file path=customXml/itemProps4.xml><?xml version="1.0" encoding="utf-8"?>
<ds:datastoreItem xmlns:ds="http://schemas.openxmlformats.org/officeDocument/2006/customXml" ds:itemID="{1E6AAADD-9AEC-47FD-BE50-921E992D90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 ODJ</Template>
  <TotalTime>493</TotalTime>
  <Pages>5</Pages>
  <Words>1470</Words>
  <Characters>8090</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PARME</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Benoit ANDRIES</dc:creator>
  <cp:lastModifiedBy>Lea LOUSSOUARN</cp:lastModifiedBy>
  <cp:revision>47</cp:revision>
  <cp:lastPrinted>2020-03-06T13:32:00Z</cp:lastPrinted>
  <dcterms:created xsi:type="dcterms:W3CDTF">2022-05-12T13:38:00Z</dcterms:created>
  <dcterms:modified xsi:type="dcterms:W3CDTF">2026-06-02T14:07:00Z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-1830471127</vt:i4>
  </property>
  <property fmtid="{D5CDD505-2E9C-101B-9397-08002B2CF9AE}" pid="3" name="_EmailSubject">
    <vt:lpwstr/>
  </property>
  <property fmtid="{D5CDD505-2E9C-101B-9397-08002B2CF9AE}" pid="4" name="_AuthorEmail">
    <vt:lpwstr>emmanuel.lopes@siml.fr</vt:lpwstr>
  </property>
  <property fmtid="{D5CDD505-2E9C-101B-9397-08002B2CF9AE}" pid="5" name="_AuthorEmailDisplayName">
    <vt:lpwstr>Emmanuel Lopes</vt:lpwstr>
  </property>
  <property fmtid="{D5CDD505-2E9C-101B-9397-08002B2CF9AE}" pid="6" name="_ReviewingToolsShownOnce">
    <vt:lpwstr/>
  </property>
  <property fmtid="{D5CDD505-2E9C-101B-9397-08002B2CF9AE}" pid="7" name="ContentTypeId">
    <vt:lpwstr>0x0101004F3FCA692185A140B80CA4746EC2C50E</vt:lpwstr>
  </property>
  <property fmtid="{D5CDD505-2E9C-101B-9397-08002B2CF9AE}" pid="8" name="Order">
    <vt:r8>13800</vt:r8>
  </property>
  <property fmtid="{D5CDD505-2E9C-101B-9397-08002B2CF9AE}" pid="9" name="MediaServiceImageTags">
    <vt:lpwstr/>
  </property>
</Properties>
</file>